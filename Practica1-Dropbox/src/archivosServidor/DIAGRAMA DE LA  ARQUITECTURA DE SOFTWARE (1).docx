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CC"/>
  <w:body>
    <w:p w14:paraId="1A51A376" w14:textId="7B3196B9" w:rsidR="00DF64E9" w:rsidRDefault="005C0979">
      <w:pPr>
        <w:pStyle w:val="Textoindependiente"/>
        <w:rPr>
          <w:lang w:val="es-ES"/>
        </w:rPr>
      </w:pPr>
      <w:r>
        <w:rPr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BA2D25" wp14:editId="4044B458">
                <wp:simplePos x="0" y="0"/>
                <wp:positionH relativeFrom="page">
                  <wp:posOffset>504825</wp:posOffset>
                </wp:positionH>
                <wp:positionV relativeFrom="page">
                  <wp:posOffset>1047750</wp:posOffset>
                </wp:positionV>
                <wp:extent cx="6648450" cy="533400"/>
                <wp:effectExtent l="57150" t="57150" r="76200" b="76200"/>
                <wp:wrapSquare wrapText="bothSides"/>
                <wp:docPr id="37" name="Text Box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8450" cy="53340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127000" cmpd="dbl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A2E7192" w14:textId="544ACE96" w:rsidR="002E0029" w:rsidRPr="0021384A" w:rsidRDefault="00646226" w:rsidP="002E0029">
                            <w:pPr>
                              <w:pStyle w:val="VolumeandIssue"/>
                              <w:jc w:val="center"/>
                            </w:pPr>
                            <w:r w:rsidRPr="0021384A">
                              <w:rPr>
                                <w:sz w:val="22"/>
                                <w:szCs w:val="22"/>
                              </w:rPr>
                              <w:t>Actividad.</w:t>
                            </w:r>
                            <w:r w:rsidR="00F4170C">
                              <w:rPr>
                                <w:cap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C4A26">
                              <w:rPr>
                                <w:caps w:val="0"/>
                                <w:sz w:val="22"/>
                                <w:szCs w:val="22"/>
                              </w:rPr>
                              <w:t xml:space="preserve">DIAGRAMA </w:t>
                            </w:r>
                            <w:r w:rsidR="003255EA">
                              <w:rPr>
                                <w:caps w:val="0"/>
                                <w:sz w:val="22"/>
                                <w:szCs w:val="22"/>
                              </w:rPr>
                              <w:t>DE ARQUITECTURA</w:t>
                            </w:r>
                            <w:r w:rsidR="00CF6945">
                              <w:rPr>
                                <w:caps w:val="0"/>
                                <w:sz w:val="22"/>
                                <w:szCs w:val="22"/>
                              </w:rPr>
                              <w:t xml:space="preserve"> DE</w:t>
                            </w:r>
                            <w:r w:rsidR="00DC4A26">
                              <w:rPr>
                                <w:caps w:val="0"/>
                                <w:sz w:val="22"/>
                                <w:szCs w:val="22"/>
                              </w:rPr>
                              <w:t>L</w:t>
                            </w:r>
                            <w:r w:rsidR="00CF6945">
                              <w:rPr>
                                <w:caps w:val="0"/>
                                <w:sz w:val="22"/>
                                <w:szCs w:val="22"/>
                              </w:rPr>
                              <w:t xml:space="preserve"> SOFTWARE </w:t>
                            </w:r>
                            <w:r w:rsidR="004B1F6C">
                              <w:rPr>
                                <w:cap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5C097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21384A" w:rsidRPr="0021384A">
                              <w:t xml:space="preserve"> </w:t>
                            </w:r>
                            <w:r w:rsidR="00D12FF1" w:rsidRPr="0021384A">
                              <w:t xml:space="preserve"> </w:t>
                            </w:r>
                          </w:p>
                          <w:p w14:paraId="12C7D777" w14:textId="77777777" w:rsidR="00EE0F22" w:rsidRDefault="00EE0F22" w:rsidP="002E0029">
                            <w:pPr>
                              <w:pStyle w:val="VolumeandIssue"/>
                              <w:jc w:val="center"/>
                            </w:pPr>
                          </w:p>
                          <w:p w14:paraId="17A1B983" w14:textId="77777777" w:rsidR="00EE0F22" w:rsidRPr="00EE0F22" w:rsidRDefault="00EE0F22" w:rsidP="002E0029">
                            <w:pPr>
                              <w:pStyle w:val="VolumeandIssue"/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2BA2D2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Text Box 277" o:spid="_x0000_s1026" type="#_x0000_t176" style="position:absolute;left:0;text-align:left;margin-left:39.75pt;margin-top:82.5pt;width:523.5pt;height:42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" fillcolor="#4bacc6 [3208]" strokecolor="#4bacc6 [3208]" strokeweight="10pt">
                <v:stroke linestyle="thinThin"/>
                <v:shadow color="#868686"/>
                <v:textbox>
                  <w:txbxContent>
                    <w:p w14:paraId="6A2E7192" w14:textId="544ACE96" w:rsidR="002E0029" w:rsidRPr="0021384A" w:rsidRDefault="00646226" w:rsidP="002E0029">
                      <w:pPr>
                        <w:pStyle w:val="VolumeandIssue"/>
                        <w:jc w:val="center"/>
                      </w:pPr>
                      <w:r w:rsidRPr="0021384A">
                        <w:rPr>
                          <w:sz w:val="22"/>
                          <w:szCs w:val="22"/>
                        </w:rPr>
                        <w:t>Actividad.</w:t>
                      </w:r>
                      <w:r w:rsidR="00F4170C">
                        <w:rPr>
                          <w:caps w:val="0"/>
                          <w:sz w:val="22"/>
                          <w:szCs w:val="22"/>
                        </w:rPr>
                        <w:t xml:space="preserve"> </w:t>
                      </w:r>
                      <w:r w:rsidR="00DC4A26">
                        <w:rPr>
                          <w:caps w:val="0"/>
                          <w:sz w:val="22"/>
                          <w:szCs w:val="22"/>
                        </w:rPr>
                        <w:t xml:space="preserve">DIAGRAMA </w:t>
                      </w:r>
                      <w:r w:rsidR="003255EA">
                        <w:rPr>
                          <w:caps w:val="0"/>
                          <w:sz w:val="22"/>
                          <w:szCs w:val="22"/>
                        </w:rPr>
                        <w:t>DE ARQUITECTURA</w:t>
                      </w:r>
                      <w:r w:rsidR="00CF6945">
                        <w:rPr>
                          <w:caps w:val="0"/>
                          <w:sz w:val="22"/>
                          <w:szCs w:val="22"/>
                        </w:rPr>
                        <w:t xml:space="preserve"> DE</w:t>
                      </w:r>
                      <w:r w:rsidR="00DC4A26">
                        <w:rPr>
                          <w:caps w:val="0"/>
                          <w:sz w:val="22"/>
                          <w:szCs w:val="22"/>
                        </w:rPr>
                        <w:t>L</w:t>
                      </w:r>
                      <w:r w:rsidR="00CF6945">
                        <w:rPr>
                          <w:caps w:val="0"/>
                          <w:sz w:val="22"/>
                          <w:szCs w:val="22"/>
                        </w:rPr>
                        <w:t xml:space="preserve"> SOFTWARE </w:t>
                      </w:r>
                      <w:r w:rsidR="004B1F6C">
                        <w:rPr>
                          <w:caps w:val="0"/>
                          <w:sz w:val="22"/>
                          <w:szCs w:val="22"/>
                        </w:rPr>
                        <w:t xml:space="preserve"> </w:t>
                      </w:r>
                      <w:r w:rsidR="005C097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21384A" w:rsidRPr="0021384A">
                        <w:t xml:space="preserve"> </w:t>
                      </w:r>
                      <w:r w:rsidR="00D12FF1" w:rsidRPr="0021384A">
                        <w:t xml:space="preserve"> </w:t>
                      </w:r>
                    </w:p>
                    <w:p w14:paraId="12C7D777" w14:textId="77777777" w:rsidR="00EE0F22" w:rsidRDefault="00EE0F22" w:rsidP="002E0029">
                      <w:pPr>
                        <w:pStyle w:val="VolumeandIssue"/>
                        <w:jc w:val="center"/>
                      </w:pPr>
                    </w:p>
                    <w:p w14:paraId="17A1B983" w14:textId="77777777" w:rsidR="00EE0F22" w:rsidRPr="00EE0F22" w:rsidRDefault="00EE0F22" w:rsidP="002E0029">
                      <w:pPr>
                        <w:pStyle w:val="VolumeandIssue"/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21384A">
        <w:rPr>
          <w:rFonts w:ascii="Arial" w:hAnsi="Arial" w:cs="Arial"/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8997E9" wp14:editId="4B0C3884">
                <wp:simplePos x="0" y="0"/>
                <wp:positionH relativeFrom="page">
                  <wp:posOffset>381000</wp:posOffset>
                </wp:positionH>
                <wp:positionV relativeFrom="page">
                  <wp:posOffset>2028825</wp:posOffset>
                </wp:positionV>
                <wp:extent cx="1771650" cy="982345"/>
                <wp:effectExtent l="57150" t="57150" r="76200" b="84455"/>
                <wp:wrapTopAndBottom/>
                <wp:docPr id="30" name="Text 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0" cy="982345"/>
                        </a:xfrm>
                        <a:prstGeom prst="flowChartConnector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127000" cmpd="dbl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88E141C" w14:textId="77777777" w:rsidR="00EE0F22" w:rsidRPr="00AC0FF0" w:rsidRDefault="00DF64E9" w:rsidP="00DF64E9">
                            <w:pPr>
                              <w:pStyle w:val="TtulodeTDC1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AC0FF0">
                              <w:rPr>
                                <w:b/>
                                <w:color w:val="000000" w:themeColor="text1"/>
                              </w:rPr>
                              <w:t>M</w:t>
                            </w:r>
                            <w:r w:rsidR="00EE0F22" w:rsidRPr="00AC0FF0">
                              <w:rPr>
                                <w:b/>
                                <w:color w:val="000000" w:themeColor="text1"/>
                              </w:rPr>
                              <w:t>ODALIDAD:</w:t>
                            </w:r>
                          </w:p>
                          <w:p w14:paraId="3DA63C88" w14:textId="77777777" w:rsidR="00EE0F22" w:rsidRPr="00AC0FF0" w:rsidRDefault="00EE0F22" w:rsidP="00DF64E9">
                            <w:pPr>
                              <w:pStyle w:val="TOCText"/>
                              <w:tabs>
                                <w:tab w:val="left" w:pos="588"/>
                              </w:tabs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24"/>
                              </w:rPr>
                            </w:pPr>
                            <w:r w:rsidRPr="00AC0FF0">
                              <w:rPr>
                                <w:rStyle w:val="TOCNumberChar"/>
                                <w:color w:val="000000" w:themeColor="text1"/>
                              </w:rPr>
                              <w:t>EN EQUIPO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08997E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Text Box 271" o:spid="_x0000_s1027" type="#_x0000_t120" style="position:absolute;left:0;text-align:left;margin-left:30pt;margin-top:159.75pt;width:139.5pt;height:77.3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" fillcolor="#4bacc6 [3208]" strokecolor="#4bacc6 [3208]" strokeweight="10pt">
                <v:stroke linestyle="thinThin"/>
                <v:shadow color="#868686"/>
                <v:textbox>
                  <w:txbxContent>
                    <w:p w14:paraId="388E141C" w14:textId="77777777" w:rsidR="00EE0F22" w:rsidRPr="00AC0FF0" w:rsidRDefault="00DF64E9" w:rsidP="00DF64E9">
                      <w:pPr>
                        <w:pStyle w:val="TtulodeTDC1"/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AC0FF0">
                        <w:rPr>
                          <w:b/>
                          <w:color w:val="000000" w:themeColor="text1"/>
                        </w:rPr>
                        <w:t>M</w:t>
                      </w:r>
                      <w:r w:rsidR="00EE0F22" w:rsidRPr="00AC0FF0">
                        <w:rPr>
                          <w:b/>
                          <w:color w:val="000000" w:themeColor="text1"/>
                        </w:rPr>
                        <w:t>ODALIDAD:</w:t>
                      </w:r>
                    </w:p>
                    <w:p w14:paraId="3DA63C88" w14:textId="77777777" w:rsidR="00EE0F22" w:rsidRPr="00AC0FF0" w:rsidRDefault="00EE0F22" w:rsidP="00DF64E9">
                      <w:pPr>
                        <w:pStyle w:val="TOCText"/>
                        <w:tabs>
                          <w:tab w:val="left" w:pos="588"/>
                        </w:tabs>
                        <w:jc w:val="center"/>
                        <w:rPr>
                          <w:b/>
                          <w:color w:val="000000" w:themeColor="text1"/>
                          <w:sz w:val="18"/>
                          <w:szCs w:val="24"/>
                        </w:rPr>
                      </w:pPr>
                      <w:r w:rsidRPr="00AC0FF0">
                        <w:rPr>
                          <w:rStyle w:val="TOCNumberChar"/>
                          <w:color w:val="000000" w:themeColor="text1"/>
                        </w:rPr>
                        <w:t>EN EQUIPO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  <w:r w:rsidR="0021384A">
        <w:rPr>
          <w:rFonts w:ascii="Arial" w:hAnsi="Arial" w:cs="Arial"/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7562CB" wp14:editId="2EE10C00">
                <wp:simplePos x="0" y="0"/>
                <wp:positionH relativeFrom="page">
                  <wp:posOffset>2333625</wp:posOffset>
                </wp:positionH>
                <wp:positionV relativeFrom="page">
                  <wp:posOffset>2047875</wp:posOffset>
                </wp:positionV>
                <wp:extent cx="4210050" cy="618490"/>
                <wp:effectExtent l="0" t="0" r="0" b="10160"/>
                <wp:wrapTopAndBottom/>
                <wp:docPr id="35" name="Text Box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61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50AA8" w14:textId="7E51B241" w:rsidR="00DF64E9" w:rsidRDefault="00DF64E9" w:rsidP="00DF64E9">
                            <w:pPr>
                              <w:pStyle w:val="NewsletterDate"/>
                            </w:pPr>
                            <w:r>
                              <w:t>EQUIPO________</w:t>
                            </w:r>
                            <w:r w:rsidR="00580005" w:rsidRPr="00580005">
                              <w:rPr>
                                <w:u w:val="single"/>
                              </w:rPr>
                              <w:t>4</w:t>
                            </w:r>
                            <w:r>
                              <w:t>________________________________</w:t>
                            </w:r>
                          </w:p>
                          <w:p w14:paraId="35E6AEF1" w14:textId="77777777" w:rsidR="00DF64E9" w:rsidRDefault="00DF64E9" w:rsidP="00DF64E9">
                            <w:pPr>
                              <w:pStyle w:val="NewsletterDate"/>
                            </w:pPr>
                          </w:p>
                          <w:p w14:paraId="6DD21A35" w14:textId="396A6AA1" w:rsidR="00EE0F22" w:rsidRDefault="002A6C7E" w:rsidP="00DF64E9">
                            <w:pPr>
                              <w:pStyle w:val="NewsletterDate"/>
                            </w:pPr>
                            <w:r>
                              <w:t>FECHA</w:t>
                            </w:r>
                            <w:r w:rsidR="00DF64E9">
                              <w:t xml:space="preserve"> ___</w:t>
                            </w:r>
                            <w:r w:rsidR="00580005">
                              <w:rPr>
                                <w:u w:val="single"/>
                              </w:rPr>
                              <w:t>04/05/2022</w:t>
                            </w:r>
                            <w:r w:rsidR="00DF64E9">
                              <w:t>__________GRUPO___</w:t>
                            </w:r>
                            <w:r w:rsidR="00580005" w:rsidRPr="00580005">
                              <w:rPr>
                                <w:u w:val="single"/>
                              </w:rPr>
                              <w:t>5CM2</w:t>
                            </w:r>
                            <w:r w:rsidR="00DF64E9">
                              <w:t>__________</w:t>
                            </w:r>
                          </w:p>
                          <w:p w14:paraId="3044481C" w14:textId="77777777" w:rsidR="00DF64E9" w:rsidRDefault="00DF64E9" w:rsidP="00DF64E9">
                            <w:pPr>
                              <w:pStyle w:val="NewsletterDate"/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1F7562CB" id="_x0000_t202" coordsize="21600,21600" o:spt="202" path="m,l,21600r21600,l21600,xe">
                <v:stroke joinstyle="miter"/>
                <v:path gradientshapeok="t" o:connecttype="rect"/>
              </v:shapetype>
              <v:shape id="Text Box 324" o:spid="_x0000_s1028" type="#_x0000_t202" style="position:absolute;left:0;text-align:left;margin-left:183.75pt;margin-top:161.25pt;width:331.5pt;height:48.7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" filled="f" stroked="f">
                <v:textbox inset=",0,,0">
                  <w:txbxContent>
                    <w:p w14:paraId="48350AA8" w14:textId="7E51B241" w:rsidR="00DF64E9" w:rsidRDefault="00DF64E9" w:rsidP="00DF64E9">
                      <w:pPr>
                        <w:pStyle w:val="NewsletterDate"/>
                      </w:pPr>
                      <w:r>
                        <w:t>EQUIPO________</w:t>
                      </w:r>
                      <w:r w:rsidR="00580005" w:rsidRPr="00580005">
                        <w:rPr>
                          <w:u w:val="single"/>
                        </w:rPr>
                        <w:t>4</w:t>
                      </w:r>
                      <w:r>
                        <w:t>________________________________</w:t>
                      </w:r>
                    </w:p>
                    <w:p w14:paraId="35E6AEF1" w14:textId="77777777" w:rsidR="00DF64E9" w:rsidRDefault="00DF64E9" w:rsidP="00DF64E9">
                      <w:pPr>
                        <w:pStyle w:val="NewsletterDate"/>
                      </w:pPr>
                    </w:p>
                    <w:p w14:paraId="6DD21A35" w14:textId="396A6AA1" w:rsidR="00EE0F22" w:rsidRDefault="002A6C7E" w:rsidP="00DF64E9">
                      <w:pPr>
                        <w:pStyle w:val="NewsletterDate"/>
                      </w:pPr>
                      <w:r>
                        <w:t>FECHA</w:t>
                      </w:r>
                      <w:r w:rsidR="00DF64E9">
                        <w:t xml:space="preserve"> ___</w:t>
                      </w:r>
                      <w:r w:rsidR="00580005">
                        <w:rPr>
                          <w:u w:val="single"/>
                        </w:rPr>
                        <w:t>04/05/2022</w:t>
                      </w:r>
                      <w:r w:rsidR="00DF64E9">
                        <w:t>__________GRUPO___</w:t>
                      </w:r>
                      <w:r w:rsidR="00580005" w:rsidRPr="00580005">
                        <w:rPr>
                          <w:u w:val="single"/>
                        </w:rPr>
                        <w:t>5CM2</w:t>
                      </w:r>
                      <w:r w:rsidR="00DF64E9">
                        <w:t>__________</w:t>
                      </w:r>
                    </w:p>
                    <w:p w14:paraId="3044481C" w14:textId="77777777" w:rsidR="00DF64E9" w:rsidRDefault="00DF64E9" w:rsidP="00DF64E9">
                      <w:pPr>
                        <w:pStyle w:val="NewsletterDate"/>
                      </w:pP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  <w:r w:rsidR="00856701">
        <w:rPr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6345B1" wp14:editId="0A9632FF">
                <wp:simplePos x="0" y="0"/>
                <wp:positionH relativeFrom="page">
                  <wp:posOffset>608965</wp:posOffset>
                </wp:positionH>
                <wp:positionV relativeFrom="page">
                  <wp:posOffset>1047750</wp:posOffset>
                </wp:positionV>
                <wp:extent cx="6772275" cy="462915"/>
                <wp:effectExtent l="0" t="0" r="0" b="0"/>
                <wp:wrapNone/>
                <wp:docPr id="36" name="Text Box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78B4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B0152C" w14:textId="77777777" w:rsidR="00EE0F22" w:rsidRPr="00EE0F22" w:rsidRDefault="00EE0F22">
                            <w:pPr>
                              <w:pStyle w:val="Masthead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  <w:p w14:paraId="3E290124" w14:textId="77777777" w:rsidR="00EE0F22" w:rsidRPr="00713868" w:rsidRDefault="00713868" w:rsidP="00713868">
                            <w:pPr>
                              <w:pStyle w:val="Masthead"/>
                              <w:ind w:left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ppp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B6345B1" id="Text Box 276" o:spid="_x0000_s1029" type="#_x0000_t202" style="position:absolute;left:0;text-align:left;margin-left:47.95pt;margin-top:82.5pt;width:533.25pt;height:36.4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" filled="f" fillcolor="#0078b4" stroked="f">
                <v:textbox inset=",,,0">
                  <w:txbxContent>
                    <w:p w14:paraId="40B0152C" w14:textId="77777777" w:rsidR="00EE0F22" w:rsidRPr="00EE0F22" w:rsidRDefault="00EE0F22">
                      <w:pPr>
                        <w:pStyle w:val="Masthead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</w:p>
                    <w:p w14:paraId="3E290124" w14:textId="77777777" w:rsidR="00EE0F22" w:rsidRPr="00713868" w:rsidRDefault="00713868" w:rsidP="00713868">
                      <w:pPr>
                        <w:pStyle w:val="Masthead"/>
                        <w:ind w:left="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ppp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56701">
        <w:rPr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6BBC12A" wp14:editId="3F2F0FB1">
                <wp:simplePos x="0" y="0"/>
                <wp:positionH relativeFrom="page">
                  <wp:posOffset>2926080</wp:posOffset>
                </wp:positionH>
                <wp:positionV relativeFrom="page">
                  <wp:posOffset>2760980</wp:posOffset>
                </wp:positionV>
                <wp:extent cx="4114800" cy="248920"/>
                <wp:effectExtent l="0" t="0" r="0" b="0"/>
                <wp:wrapNone/>
                <wp:docPr id="3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7D7D58" w14:textId="77777777" w:rsidR="00EE0F22" w:rsidRPr="00D65228" w:rsidRDefault="00EE0F22">
                            <w:pPr>
                              <w:pStyle w:val="Ttulo1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6BBC12A" id="Text Box 15" o:spid="_x0000_s1030" type="#_x0000_t202" style="position:absolute;left:0;text-align:left;margin-left:230.4pt;margin-top:217.4pt;width:324pt;height:19.6pt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" filled="f" stroked="f">
                <v:textbox inset="0,0,0,0">
                  <w:txbxContent>
                    <w:p w14:paraId="787D7D58" w14:textId="77777777" w:rsidR="00EE0F22" w:rsidRPr="00D65228" w:rsidRDefault="00EE0F22">
                      <w:pPr>
                        <w:pStyle w:val="Heading1"/>
                        <w:rPr>
                          <w:lang w:val="es-ES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56701">
        <w:rPr>
          <w:noProof/>
          <w:lang w:val="es-MX" w:eastAsia="es-MX" w:bidi="ar-SA"/>
        </w:rPr>
        <mc:AlternateContent>
          <mc:Choice Requires="wps">
            <w:drawing>
              <wp:anchor distT="4294967294" distB="4294967294" distL="114300" distR="114300" simplePos="0" relativeHeight="251668480" behindDoc="0" locked="0" layoutInCell="1" allowOverlap="1" wp14:anchorId="6D7ED55B" wp14:editId="0B79D5D7">
                <wp:simplePos x="0" y="0"/>
                <wp:positionH relativeFrom="page">
                  <wp:posOffset>3686175</wp:posOffset>
                </wp:positionH>
                <wp:positionV relativeFrom="page">
                  <wp:posOffset>1638299</wp:posOffset>
                </wp:positionV>
                <wp:extent cx="6810375" cy="0"/>
                <wp:effectExtent l="0" t="0" r="0" b="0"/>
                <wp:wrapNone/>
                <wp:docPr id="33" name="Lin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76FA7D4" id="Line 262" o:spid="_x0000_s1026" style="position:absolute;z-index:25166848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90.25pt,129pt" to="826.5pt,1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" stroked="f">
                <w10:wrap anchorx="page" anchory="page"/>
              </v:line>
            </w:pict>
          </mc:Fallback>
        </mc:AlternateContent>
      </w:r>
      <w:r w:rsidR="00856701">
        <w:rPr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DA15D89" wp14:editId="5C0D5918">
                <wp:simplePos x="0" y="0"/>
                <wp:positionH relativeFrom="page">
                  <wp:posOffset>2540000</wp:posOffset>
                </wp:positionH>
                <wp:positionV relativeFrom="page">
                  <wp:posOffset>3149600</wp:posOffset>
                </wp:positionV>
                <wp:extent cx="91440" cy="91440"/>
                <wp:effectExtent l="0" t="0" r="0" b="0"/>
                <wp:wrapNone/>
                <wp:docPr id="32" name="Text Box 144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0906E0" w14:textId="77777777" w:rsidR="00EE0F22" w:rsidRDefault="00EE0F22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DA15D89" id="Text Box 144" o:spid="_x0000_s1031" type="#_x0000_t202" style="position:absolute;left:0;text-align:left;margin-left:200pt;margin-top:248pt;width:7.2pt;height:7.2pt;z-index:251651072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" filled="f" stroked="f">
                <v:textbox inset="0,0,0,0">
                  <w:txbxContent>
                    <w:p w14:paraId="560906E0" w14:textId="77777777" w:rsidR="00EE0F22" w:rsidRDefault="00EE0F22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56701">
        <w:rPr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4FC7DDE" wp14:editId="071FCC35">
                <wp:simplePos x="0" y="0"/>
                <wp:positionH relativeFrom="page">
                  <wp:posOffset>2529840</wp:posOffset>
                </wp:positionH>
                <wp:positionV relativeFrom="page">
                  <wp:posOffset>6601460</wp:posOffset>
                </wp:positionV>
                <wp:extent cx="91440" cy="91440"/>
                <wp:effectExtent l="0" t="0" r="0" b="0"/>
                <wp:wrapNone/>
                <wp:docPr id="31" name="Text Box 148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F35DE" w14:textId="77777777" w:rsidR="00EE0F22" w:rsidRDefault="00EE0F22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4FC7DDE" id="Text Box 148" o:spid="_x0000_s1032" type="#_x0000_t202" style="position:absolute;left:0;text-align:left;margin-left:199.2pt;margin-top:519.8pt;width:7.2pt;height:7.2pt;z-index:251653120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" filled="f" stroked="f">
                <v:textbox inset="0,0,0,0">
                  <w:txbxContent>
                    <w:p w14:paraId="119F35DE" w14:textId="77777777" w:rsidR="00EE0F22" w:rsidRDefault="00EE0F22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0F23312" w14:textId="75DB820A" w:rsidR="00DF64E9" w:rsidRPr="00713868" w:rsidRDefault="00DF64E9" w:rsidP="00DF64E9">
      <w:pPr>
        <w:rPr>
          <w:rFonts w:ascii="Arial" w:hAnsi="Arial" w:cs="Arial"/>
          <w:lang w:val="es-ES"/>
        </w:rPr>
      </w:pPr>
    </w:p>
    <w:p w14:paraId="71D80412" w14:textId="32A38139" w:rsidR="004B1F6C" w:rsidRPr="004B1F6C" w:rsidRDefault="004B1F6C" w:rsidP="006B50B2">
      <w:pPr>
        <w:jc w:val="both"/>
        <w:rPr>
          <w:rFonts w:ascii="Arial" w:hAnsi="Arial" w:cs="Arial"/>
          <w:b/>
          <w:bCs/>
          <w:lang w:val="es-ES"/>
        </w:rPr>
      </w:pPr>
      <w:r w:rsidRPr="004B1F6C">
        <w:rPr>
          <w:rFonts w:ascii="Arial" w:hAnsi="Arial" w:cs="Arial"/>
          <w:b/>
          <w:bCs/>
          <w:lang w:val="es-ES"/>
        </w:rPr>
        <w:t xml:space="preserve">PARTE I </w:t>
      </w:r>
    </w:p>
    <w:p w14:paraId="0B8A58DE" w14:textId="42896852" w:rsidR="00EF22D3" w:rsidRDefault="00DC4A26" w:rsidP="006B50B2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Retoma la actividad anterior y construye el diagrama correspondiente a la arquitectura del software que utilizaras para el desarrollo de tu proyecto </w:t>
      </w:r>
    </w:p>
    <w:p w14:paraId="2C73F6B8" w14:textId="77CCBE04" w:rsidR="00580005" w:rsidRDefault="00580005" w:rsidP="006B50B2">
      <w:pPr>
        <w:jc w:val="both"/>
        <w:rPr>
          <w:rFonts w:ascii="Arial" w:hAnsi="Arial" w:cs="Arial"/>
          <w:lang w:val="es-ES"/>
        </w:rPr>
      </w:pPr>
    </w:p>
    <w:p w14:paraId="04A2A31B" w14:textId="24C3D226" w:rsidR="00580005" w:rsidRDefault="00996E84" w:rsidP="006B50B2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s-MX" w:eastAsia="es-MX" w:bidi="ar-SA"/>
        </w:rPr>
        <w:drawing>
          <wp:inline distT="0" distB="0" distL="0" distR="0" wp14:anchorId="42754595" wp14:editId="509950F6">
            <wp:extent cx="5267325" cy="32861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46DB1" w14:textId="2CB87A78" w:rsidR="00EF22D3" w:rsidRDefault="00EF22D3" w:rsidP="006B50B2">
      <w:pPr>
        <w:jc w:val="both"/>
        <w:rPr>
          <w:rFonts w:ascii="Arial" w:hAnsi="Arial" w:cs="Arial"/>
          <w:lang w:val="es-ES"/>
        </w:rPr>
      </w:pPr>
    </w:p>
    <w:p w14:paraId="0DF86596" w14:textId="77777777" w:rsidR="00646226" w:rsidRPr="00646226" w:rsidRDefault="00646226" w:rsidP="00646226">
      <w:pPr>
        <w:jc w:val="both"/>
        <w:rPr>
          <w:rFonts w:ascii="Arial" w:hAnsi="Arial" w:cs="Arial"/>
          <w:b/>
          <w:bCs/>
          <w:lang w:val="es-ES"/>
        </w:rPr>
      </w:pPr>
      <w:r w:rsidRPr="00646226">
        <w:rPr>
          <w:rFonts w:ascii="Arial" w:hAnsi="Arial" w:cs="Arial"/>
          <w:b/>
          <w:bCs/>
          <w:lang w:val="es-ES"/>
        </w:rPr>
        <w:t>PARTE II</w:t>
      </w:r>
    </w:p>
    <w:p w14:paraId="3C3F1CA5" w14:textId="5C3AB19E" w:rsidR="00646226" w:rsidRDefault="00646226" w:rsidP="006B50B2">
      <w:pPr>
        <w:jc w:val="both"/>
        <w:rPr>
          <w:rFonts w:ascii="Arial" w:hAnsi="Arial" w:cs="Arial"/>
          <w:lang w:val="es-ES"/>
        </w:rPr>
      </w:pPr>
    </w:p>
    <w:p w14:paraId="52BCE5C5" w14:textId="58F5071B" w:rsidR="00C60F94" w:rsidRDefault="00DC4A26" w:rsidP="006B50B2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Enlista todos y cada uno de los elementos que consideraste en tu </w:t>
      </w:r>
      <w:r w:rsidR="00FF736E">
        <w:rPr>
          <w:rFonts w:ascii="Arial" w:hAnsi="Arial" w:cs="Arial"/>
          <w:lang w:val="es-ES"/>
        </w:rPr>
        <w:t>diagrama,</w:t>
      </w:r>
      <w:r>
        <w:rPr>
          <w:rFonts w:ascii="Arial" w:hAnsi="Arial" w:cs="Arial"/>
          <w:lang w:val="es-ES"/>
        </w:rPr>
        <w:t xml:space="preserve"> elabora una breve descripción de ellos y menciona</w:t>
      </w:r>
      <w:r w:rsidR="00F37059">
        <w:rPr>
          <w:rFonts w:ascii="Arial" w:hAnsi="Arial" w:cs="Arial"/>
          <w:lang w:val="es-ES"/>
        </w:rPr>
        <w:t xml:space="preserve"> </w:t>
      </w:r>
      <w:r w:rsidR="00C60F94">
        <w:rPr>
          <w:rFonts w:ascii="Arial" w:hAnsi="Arial" w:cs="Arial"/>
          <w:lang w:val="es-ES"/>
        </w:rPr>
        <w:t>cuál</w:t>
      </w:r>
      <w:r w:rsidR="00F37059">
        <w:rPr>
          <w:rFonts w:ascii="Arial" w:hAnsi="Arial" w:cs="Arial"/>
          <w:lang w:val="es-ES"/>
        </w:rPr>
        <w:t xml:space="preserve"> es su función </w:t>
      </w:r>
      <w:proofErr w:type="gramStart"/>
      <w:r w:rsidR="00F37059">
        <w:rPr>
          <w:rFonts w:ascii="Arial" w:hAnsi="Arial" w:cs="Arial"/>
          <w:lang w:val="es-ES"/>
        </w:rPr>
        <w:t xml:space="preserve">y </w:t>
      </w:r>
      <w:r>
        <w:rPr>
          <w:rFonts w:ascii="Arial" w:hAnsi="Arial" w:cs="Arial"/>
          <w:lang w:val="es-ES"/>
        </w:rPr>
        <w:t xml:space="preserve"> </w:t>
      </w:r>
      <w:r w:rsidR="00C60F94">
        <w:rPr>
          <w:rFonts w:ascii="Arial" w:hAnsi="Arial" w:cs="Arial"/>
          <w:lang w:val="es-ES"/>
        </w:rPr>
        <w:t>cómo</w:t>
      </w:r>
      <w:proofErr w:type="gramEnd"/>
      <w:r>
        <w:rPr>
          <w:rFonts w:ascii="Arial" w:hAnsi="Arial" w:cs="Arial"/>
          <w:lang w:val="es-ES"/>
        </w:rPr>
        <w:t xml:space="preserve"> van a </w:t>
      </w:r>
      <w:r w:rsidR="00FF736E">
        <w:rPr>
          <w:rFonts w:ascii="Arial" w:hAnsi="Arial" w:cs="Arial"/>
          <w:lang w:val="es-ES"/>
        </w:rPr>
        <w:t>interactuar</w:t>
      </w:r>
      <w:r w:rsidR="00F37059">
        <w:rPr>
          <w:rFonts w:ascii="Arial" w:hAnsi="Arial" w:cs="Arial"/>
          <w:lang w:val="es-ES"/>
        </w:rPr>
        <w:t>.</w:t>
      </w:r>
    </w:p>
    <w:p w14:paraId="4B1E7EE2" w14:textId="77777777" w:rsidR="00C60F94" w:rsidRDefault="00C60F94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br w:type="page"/>
      </w:r>
    </w:p>
    <w:p w14:paraId="15076D33" w14:textId="77777777" w:rsidR="00646226" w:rsidRDefault="00646226" w:rsidP="006B50B2">
      <w:pPr>
        <w:jc w:val="both"/>
        <w:rPr>
          <w:rFonts w:ascii="Arial" w:hAnsi="Arial" w:cs="Arial"/>
          <w:lang w:val="es-ES"/>
        </w:rPr>
      </w:pPr>
    </w:p>
    <w:p w14:paraId="0BA80430" w14:textId="47B5583D" w:rsidR="00646226" w:rsidRDefault="00646226" w:rsidP="006B50B2">
      <w:pPr>
        <w:jc w:val="both"/>
        <w:rPr>
          <w:rFonts w:ascii="Arial" w:hAnsi="Arial" w:cs="Arial"/>
          <w:lang w:val="es-ES"/>
        </w:rPr>
      </w:pPr>
    </w:p>
    <w:p w14:paraId="1306FBD9" w14:textId="77777777" w:rsidR="00646226" w:rsidRDefault="00646226" w:rsidP="006B50B2">
      <w:pPr>
        <w:jc w:val="both"/>
        <w:rPr>
          <w:rFonts w:ascii="Arial" w:hAnsi="Arial" w:cs="Arial"/>
          <w:lang w:val="es-ES"/>
        </w:rPr>
      </w:pPr>
    </w:p>
    <w:tbl>
      <w:tblPr>
        <w:tblStyle w:val="Tabladecuadrcula2-nfasis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5"/>
      </w:tblGrid>
      <w:tr w:rsidR="00715BC4" w14:paraId="2A65F635" w14:textId="77777777" w:rsidTr="00715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0D13A038" w14:textId="17BF7009" w:rsidR="00C60F94" w:rsidRDefault="00C60F94" w:rsidP="006B50B2">
            <w:pPr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Elemento</w:t>
            </w:r>
          </w:p>
        </w:tc>
        <w:tc>
          <w:tcPr>
            <w:tcW w:w="2074" w:type="dxa"/>
          </w:tcPr>
          <w:p w14:paraId="44F64ADA" w14:textId="4129E511" w:rsidR="00C60F94" w:rsidRDefault="00C60F94" w:rsidP="006B50B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Descripción </w:t>
            </w:r>
          </w:p>
        </w:tc>
        <w:tc>
          <w:tcPr>
            <w:tcW w:w="2074" w:type="dxa"/>
          </w:tcPr>
          <w:p w14:paraId="37A2641D" w14:textId="36B02668" w:rsidR="00C60F94" w:rsidRDefault="00C60F94" w:rsidP="006B50B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Función </w:t>
            </w:r>
          </w:p>
        </w:tc>
        <w:tc>
          <w:tcPr>
            <w:tcW w:w="2075" w:type="dxa"/>
          </w:tcPr>
          <w:p w14:paraId="6BE77AFC" w14:textId="15EA0086" w:rsidR="00C60F94" w:rsidRDefault="00C60F94" w:rsidP="006B50B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Interacción</w:t>
            </w:r>
          </w:p>
        </w:tc>
      </w:tr>
      <w:tr w:rsidR="00715BC4" w14:paraId="1B6CBEE2" w14:textId="77777777" w:rsidTr="00715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4A30F05" w14:textId="07DE2462" w:rsidR="00C60F94" w:rsidRDefault="00C60F94" w:rsidP="00C60F94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Gestión de usuarios</w:t>
            </w:r>
          </w:p>
        </w:tc>
        <w:tc>
          <w:tcPr>
            <w:tcW w:w="2074" w:type="dxa"/>
          </w:tcPr>
          <w:p w14:paraId="6955D5D1" w14:textId="111E8CD3" w:rsidR="00014920" w:rsidRDefault="00014920" w:rsidP="00014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Datos generales del </w:t>
            </w:r>
            <w:r>
              <w:rPr>
                <w:rFonts w:ascii="Arial" w:hAnsi="Arial" w:cs="Arial"/>
                <w:lang w:val="es-ES"/>
              </w:rPr>
              <w:t>usuario de forma global</w:t>
            </w:r>
            <w:r>
              <w:rPr>
                <w:rFonts w:ascii="Arial" w:hAnsi="Arial" w:cs="Arial"/>
                <w:lang w:val="es-ES"/>
              </w:rPr>
              <w:t xml:space="preserve"> (Nombre</w:t>
            </w:r>
          </w:p>
          <w:p w14:paraId="1599423E" w14:textId="2A09BF1D" w:rsidR="00014920" w:rsidRDefault="00014920" w:rsidP="00014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Boleta, </w:t>
            </w:r>
            <w:r>
              <w:rPr>
                <w:rFonts w:ascii="Arial" w:hAnsi="Arial" w:cs="Arial"/>
                <w:lang w:val="es-ES"/>
              </w:rPr>
              <w:t>usuario, dirección,</w:t>
            </w:r>
          </w:p>
          <w:p w14:paraId="1E83FC66" w14:textId="18362DCA" w:rsidR="00C60F94" w:rsidRDefault="00014920" w:rsidP="00014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Teléfono,</w:t>
            </w:r>
            <w:r>
              <w:rPr>
                <w:rFonts w:ascii="Arial" w:hAnsi="Arial" w:cs="Arial"/>
                <w:lang w:val="es-ES"/>
              </w:rPr>
              <w:t xml:space="preserve"> etc.)</w:t>
            </w:r>
          </w:p>
        </w:tc>
        <w:tc>
          <w:tcPr>
            <w:tcW w:w="2074" w:type="dxa"/>
          </w:tcPr>
          <w:p w14:paraId="487696C4" w14:textId="1002A022" w:rsidR="00C60F94" w:rsidRDefault="00C60F94" w:rsidP="000149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Su función es la recopilación de información y credenciales del usuario para el acceso de la aplicación </w:t>
            </w:r>
          </w:p>
        </w:tc>
        <w:tc>
          <w:tcPr>
            <w:tcW w:w="2075" w:type="dxa"/>
          </w:tcPr>
          <w:p w14:paraId="0882C283" w14:textId="11737D7D" w:rsidR="00C60F94" w:rsidRDefault="00C60F94" w:rsidP="000149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Su interacción es directa con la base de datos e indirecta con</w:t>
            </w:r>
            <w:r w:rsidR="00014920">
              <w:rPr>
                <w:rFonts w:ascii="Arial" w:hAnsi="Arial" w:cs="Arial"/>
                <w:lang w:val="es-ES"/>
              </w:rPr>
              <w:t xml:space="preserve"> la interfaz</w:t>
            </w:r>
            <w:r>
              <w:rPr>
                <w:rFonts w:ascii="Arial" w:hAnsi="Arial" w:cs="Arial"/>
                <w:lang w:val="es-ES"/>
              </w:rPr>
              <w:t xml:space="preserve"> del usuario</w:t>
            </w:r>
          </w:p>
        </w:tc>
      </w:tr>
      <w:tr w:rsidR="00014920" w14:paraId="216DAFF4" w14:textId="77777777" w:rsidTr="00715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5E3ACC8" w14:textId="55D1BBFD" w:rsidR="00C60F94" w:rsidRDefault="00C60F94" w:rsidP="00C60F94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Información del vendedor</w:t>
            </w:r>
          </w:p>
        </w:tc>
        <w:tc>
          <w:tcPr>
            <w:tcW w:w="2074" w:type="dxa"/>
          </w:tcPr>
          <w:p w14:paraId="36E48CF5" w14:textId="339A39F0" w:rsidR="00014920" w:rsidRDefault="00014920" w:rsidP="00014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Datos generales del vendedor (Nombre</w:t>
            </w:r>
          </w:p>
          <w:p w14:paraId="7A6855D6" w14:textId="7E083F61" w:rsidR="00C60F94" w:rsidRDefault="00014920" w:rsidP="00014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Boleta, usuario, productos etc.)</w:t>
            </w:r>
          </w:p>
        </w:tc>
        <w:tc>
          <w:tcPr>
            <w:tcW w:w="2074" w:type="dxa"/>
          </w:tcPr>
          <w:p w14:paraId="0FB1E323" w14:textId="54A79693" w:rsidR="00C60F94" w:rsidRDefault="00C60F94" w:rsidP="000149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 w:rsidRPr="00C60F94">
              <w:rPr>
                <w:rFonts w:ascii="Arial" w:hAnsi="Arial" w:cs="Arial"/>
                <w:lang w:val="es-ES"/>
              </w:rPr>
              <w:t xml:space="preserve">Su función es la recopilación de </w:t>
            </w:r>
            <w:r>
              <w:rPr>
                <w:rFonts w:ascii="Arial" w:hAnsi="Arial" w:cs="Arial"/>
                <w:lang w:val="es-ES"/>
              </w:rPr>
              <w:t xml:space="preserve">datos del vendedor para dar de </w:t>
            </w:r>
            <w:r w:rsidRPr="00C60F94">
              <w:rPr>
                <w:rFonts w:ascii="Arial" w:hAnsi="Arial" w:cs="Arial"/>
                <w:lang w:val="es-ES"/>
              </w:rPr>
              <w:t>a</w:t>
            </w:r>
            <w:r>
              <w:rPr>
                <w:rFonts w:ascii="Arial" w:hAnsi="Arial" w:cs="Arial"/>
                <w:lang w:val="es-ES"/>
              </w:rPr>
              <w:t>lta</w:t>
            </w:r>
            <w:r w:rsidRPr="00C60F94">
              <w:rPr>
                <w:rFonts w:ascii="Arial" w:hAnsi="Arial" w:cs="Arial"/>
                <w:lang w:val="es-ES"/>
              </w:rPr>
              <w:t xml:space="preserve"> sus productos de venta</w:t>
            </w:r>
          </w:p>
        </w:tc>
        <w:tc>
          <w:tcPr>
            <w:tcW w:w="2075" w:type="dxa"/>
          </w:tcPr>
          <w:p w14:paraId="36637AE0" w14:textId="030C9A53" w:rsidR="00C60F94" w:rsidRDefault="00014920" w:rsidP="000149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Su interacción es directa con la GUI de la aplicación</w:t>
            </w:r>
          </w:p>
        </w:tc>
      </w:tr>
      <w:tr w:rsidR="00715BC4" w14:paraId="6A9642A1" w14:textId="77777777" w:rsidTr="00715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0803EF8C" w14:textId="21691967" w:rsidR="00C60F94" w:rsidRDefault="00C60F94" w:rsidP="00C60F94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Gestión de administración</w:t>
            </w:r>
          </w:p>
        </w:tc>
        <w:tc>
          <w:tcPr>
            <w:tcW w:w="2074" w:type="dxa"/>
          </w:tcPr>
          <w:p w14:paraId="1A09816A" w14:textId="7F13CC2D" w:rsidR="00C60F94" w:rsidRDefault="00715BC4" w:rsidP="00C60F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Gestión</w:t>
            </w:r>
            <w:r w:rsidR="00014920">
              <w:rPr>
                <w:rFonts w:ascii="Arial" w:hAnsi="Arial" w:cs="Arial"/>
                <w:lang w:val="es-ES"/>
              </w:rPr>
              <w:t xml:space="preserve"> de todo la aplicaci</w:t>
            </w:r>
            <w:r>
              <w:rPr>
                <w:rFonts w:ascii="Arial" w:hAnsi="Arial" w:cs="Arial"/>
                <w:lang w:val="es-ES"/>
              </w:rPr>
              <w:t>ón.</w:t>
            </w:r>
          </w:p>
        </w:tc>
        <w:tc>
          <w:tcPr>
            <w:tcW w:w="2074" w:type="dxa"/>
          </w:tcPr>
          <w:p w14:paraId="79B671C8" w14:textId="7657D515" w:rsidR="00C60F94" w:rsidRDefault="00C60F94" w:rsidP="000149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Su función es poder administrar y gestionar a los usuarios</w:t>
            </w:r>
            <w:r w:rsidR="00014920">
              <w:rPr>
                <w:rFonts w:ascii="Arial" w:hAnsi="Arial" w:cs="Arial"/>
                <w:lang w:val="es-ES"/>
              </w:rPr>
              <w:t xml:space="preserve"> y elementos dentro de la aplicación</w:t>
            </w:r>
          </w:p>
        </w:tc>
        <w:tc>
          <w:tcPr>
            <w:tcW w:w="2075" w:type="dxa"/>
          </w:tcPr>
          <w:p w14:paraId="67380149" w14:textId="791CEBC0" w:rsidR="00C60F94" w:rsidRDefault="00C60F94" w:rsidP="000149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Su interacción es directa con la base de datos</w:t>
            </w:r>
            <w:r w:rsidR="00014920">
              <w:rPr>
                <w:rFonts w:ascii="Arial" w:hAnsi="Arial" w:cs="Arial"/>
                <w:lang w:val="es-ES"/>
              </w:rPr>
              <w:t xml:space="preserve"> y elementos de GUI</w:t>
            </w:r>
          </w:p>
        </w:tc>
      </w:tr>
      <w:tr w:rsidR="00014920" w14:paraId="5D35171F" w14:textId="77777777" w:rsidTr="00715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1871705" w14:textId="4FCEBF36" w:rsidR="00C60F94" w:rsidRDefault="00C60F94" w:rsidP="00C60F94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Controlador de usuarios</w:t>
            </w:r>
          </w:p>
        </w:tc>
        <w:tc>
          <w:tcPr>
            <w:tcW w:w="2074" w:type="dxa"/>
          </w:tcPr>
          <w:p w14:paraId="568AF04F" w14:textId="07A5EF0C" w:rsidR="00C60F94" w:rsidRDefault="00715BC4" w:rsidP="00C60F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Elementos y eventos para controlar el flujo de usuarios</w:t>
            </w:r>
          </w:p>
        </w:tc>
        <w:tc>
          <w:tcPr>
            <w:tcW w:w="2074" w:type="dxa"/>
          </w:tcPr>
          <w:p w14:paraId="2B31EA35" w14:textId="6364CED2" w:rsidR="00C60F94" w:rsidRDefault="00014920" w:rsidP="000149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Su función es parametrizar los datos del usuario y enviarlos a la base de datos</w:t>
            </w:r>
          </w:p>
        </w:tc>
        <w:tc>
          <w:tcPr>
            <w:tcW w:w="2075" w:type="dxa"/>
          </w:tcPr>
          <w:p w14:paraId="34F2AF1F" w14:textId="7C901E6D" w:rsidR="00C60F94" w:rsidRDefault="00C60F94" w:rsidP="000149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Interactúa</w:t>
            </w:r>
            <w:r w:rsidR="00014920">
              <w:rPr>
                <w:rFonts w:ascii="Arial" w:hAnsi="Arial" w:cs="Arial"/>
                <w:lang w:val="es-ES"/>
              </w:rPr>
              <w:t xml:space="preserve"> con los eventos </w:t>
            </w:r>
            <w:r>
              <w:rPr>
                <w:rFonts w:ascii="Arial" w:hAnsi="Arial" w:cs="Arial"/>
                <w:lang w:val="es-ES"/>
              </w:rPr>
              <w:t xml:space="preserve"> di</w:t>
            </w:r>
            <w:r w:rsidR="00014920">
              <w:rPr>
                <w:rFonts w:ascii="Arial" w:hAnsi="Arial" w:cs="Arial"/>
                <w:lang w:val="es-ES"/>
              </w:rPr>
              <w:t>rectos de la</w:t>
            </w:r>
            <w:r>
              <w:rPr>
                <w:rFonts w:ascii="Arial" w:hAnsi="Arial" w:cs="Arial"/>
                <w:lang w:val="es-ES"/>
              </w:rPr>
              <w:t xml:space="preserve"> GUI de la aplicación</w:t>
            </w:r>
          </w:p>
        </w:tc>
      </w:tr>
      <w:tr w:rsidR="00715BC4" w14:paraId="7B3851CE" w14:textId="77777777" w:rsidTr="00715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58C4D873" w14:textId="4B4E9160" w:rsidR="00715BC4" w:rsidRDefault="00715BC4" w:rsidP="00715BC4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Controlador vendedor</w:t>
            </w:r>
          </w:p>
        </w:tc>
        <w:tc>
          <w:tcPr>
            <w:tcW w:w="2074" w:type="dxa"/>
          </w:tcPr>
          <w:p w14:paraId="12B0ABF7" w14:textId="475D86E3" w:rsidR="00715BC4" w:rsidRDefault="00715BC4" w:rsidP="00715B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Elementos y eventos para controlar el flujo de </w:t>
            </w:r>
            <w:r>
              <w:rPr>
                <w:rFonts w:ascii="Arial" w:hAnsi="Arial" w:cs="Arial"/>
                <w:lang w:val="es-ES"/>
              </w:rPr>
              <w:t>vendedores</w:t>
            </w:r>
          </w:p>
        </w:tc>
        <w:tc>
          <w:tcPr>
            <w:tcW w:w="2074" w:type="dxa"/>
          </w:tcPr>
          <w:p w14:paraId="1EC1E3B2" w14:textId="34D87F7C" w:rsidR="00715BC4" w:rsidRDefault="00715BC4" w:rsidP="00715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Su función es parametrizar los datos </w:t>
            </w:r>
            <w:r>
              <w:rPr>
                <w:rFonts w:ascii="Arial" w:hAnsi="Arial" w:cs="Arial"/>
                <w:lang w:val="es-ES"/>
              </w:rPr>
              <w:t>del vendedor, sus productos y</w:t>
            </w:r>
            <w:r>
              <w:rPr>
                <w:rFonts w:ascii="Arial" w:hAnsi="Arial" w:cs="Arial"/>
                <w:lang w:val="es-ES"/>
              </w:rPr>
              <w:t xml:space="preserve"> enviarlos a la base de datos</w:t>
            </w:r>
          </w:p>
        </w:tc>
        <w:tc>
          <w:tcPr>
            <w:tcW w:w="2075" w:type="dxa"/>
          </w:tcPr>
          <w:p w14:paraId="0F48E9A6" w14:textId="1BD0F200" w:rsidR="00715BC4" w:rsidRDefault="00715BC4" w:rsidP="00715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Interactúa con los eventos de parametrización de envío y recepción a la base de datos</w:t>
            </w:r>
          </w:p>
        </w:tc>
      </w:tr>
      <w:tr w:rsidR="00715BC4" w14:paraId="0F76B0EA" w14:textId="77777777" w:rsidTr="00715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AA73722" w14:textId="551BA72A" w:rsidR="00715BC4" w:rsidRDefault="00715BC4" w:rsidP="00715BC4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Controlador administrador</w:t>
            </w:r>
          </w:p>
        </w:tc>
        <w:tc>
          <w:tcPr>
            <w:tcW w:w="2074" w:type="dxa"/>
          </w:tcPr>
          <w:p w14:paraId="3BFAF163" w14:textId="0BBD6AE4" w:rsidR="00715BC4" w:rsidRDefault="00715BC4" w:rsidP="00715B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Elementos y eventos para controlar el flujo de </w:t>
            </w:r>
            <w:r>
              <w:rPr>
                <w:rFonts w:ascii="Arial" w:hAnsi="Arial" w:cs="Arial"/>
                <w:lang w:val="es-ES"/>
              </w:rPr>
              <w:t>la aplicación, así como su detección de errores</w:t>
            </w:r>
          </w:p>
        </w:tc>
        <w:tc>
          <w:tcPr>
            <w:tcW w:w="2074" w:type="dxa"/>
          </w:tcPr>
          <w:p w14:paraId="027254E5" w14:textId="77777777" w:rsidR="00715BC4" w:rsidRDefault="00715BC4" w:rsidP="00715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Su función es la realización de consultas, actualizaciones,</w:t>
            </w:r>
          </w:p>
          <w:p w14:paraId="250B3B3B" w14:textId="3C335536" w:rsidR="00715BC4" w:rsidRDefault="00715BC4" w:rsidP="00715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Validaciones dentro de la Base de datos</w:t>
            </w:r>
          </w:p>
        </w:tc>
        <w:tc>
          <w:tcPr>
            <w:tcW w:w="2075" w:type="dxa"/>
          </w:tcPr>
          <w:p w14:paraId="3AEC1F39" w14:textId="7BCB704F" w:rsidR="00715BC4" w:rsidRDefault="00715BC4" w:rsidP="00715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Interactúa con los eventos de consultas en la base de datos </w:t>
            </w:r>
          </w:p>
        </w:tc>
      </w:tr>
      <w:tr w:rsidR="00715BC4" w14:paraId="18568CEC" w14:textId="77777777" w:rsidTr="00715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576DC75D" w14:textId="6FFD45D0" w:rsidR="00715BC4" w:rsidRDefault="00715BC4" w:rsidP="00715BC4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NoSQL</w:t>
            </w:r>
          </w:p>
        </w:tc>
        <w:tc>
          <w:tcPr>
            <w:tcW w:w="2074" w:type="dxa"/>
          </w:tcPr>
          <w:p w14:paraId="29862A21" w14:textId="1E94FAB3" w:rsidR="00715BC4" w:rsidRDefault="00715BC4" w:rsidP="00715B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Almacenamiento de datos de la aplicación</w:t>
            </w:r>
          </w:p>
        </w:tc>
        <w:tc>
          <w:tcPr>
            <w:tcW w:w="2074" w:type="dxa"/>
          </w:tcPr>
          <w:p w14:paraId="1B0B0AAF" w14:textId="25BDDB92" w:rsidR="00715BC4" w:rsidRDefault="00715BC4" w:rsidP="00715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Almacenar todos los datos correspondientes a la aplicación</w:t>
            </w:r>
          </w:p>
        </w:tc>
        <w:tc>
          <w:tcPr>
            <w:tcW w:w="2075" w:type="dxa"/>
          </w:tcPr>
          <w:p w14:paraId="11A5951F" w14:textId="70997BE9" w:rsidR="00715BC4" w:rsidRDefault="00715BC4" w:rsidP="00715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Parametriza las consultas para mostrarlas en la aplicación</w:t>
            </w:r>
          </w:p>
        </w:tc>
      </w:tr>
    </w:tbl>
    <w:p w14:paraId="36707C2C" w14:textId="77777777" w:rsidR="004B1F6C" w:rsidRDefault="004B1F6C" w:rsidP="006B50B2">
      <w:pPr>
        <w:jc w:val="both"/>
        <w:rPr>
          <w:rFonts w:ascii="Arial" w:hAnsi="Arial" w:cs="Arial"/>
          <w:lang w:val="es-ES"/>
        </w:rPr>
      </w:pPr>
    </w:p>
    <w:p w14:paraId="28FD3ABC" w14:textId="77777777" w:rsidR="00CF6945" w:rsidRDefault="00CF6945" w:rsidP="00CF6945">
      <w:pPr>
        <w:jc w:val="both"/>
        <w:rPr>
          <w:rFonts w:ascii="Arial" w:hAnsi="Arial" w:cs="Arial"/>
          <w:lang w:val="es-ES"/>
        </w:rPr>
      </w:pPr>
    </w:p>
    <w:p w14:paraId="759949E1" w14:textId="77777777" w:rsidR="00CF6945" w:rsidRDefault="00CF6945" w:rsidP="00CF6945">
      <w:pPr>
        <w:jc w:val="both"/>
        <w:rPr>
          <w:rFonts w:ascii="Arial" w:hAnsi="Arial" w:cs="Arial"/>
          <w:lang w:val="es-ES"/>
        </w:rPr>
      </w:pPr>
    </w:p>
    <w:p w14:paraId="301EF70E" w14:textId="3F514E14" w:rsidR="009B6405" w:rsidRPr="00CF6945" w:rsidRDefault="009B6405" w:rsidP="00CF6945">
      <w:pPr>
        <w:jc w:val="both"/>
        <w:rPr>
          <w:rFonts w:ascii="Arial" w:hAnsi="Arial" w:cs="Arial"/>
          <w:lang w:val="es-ES"/>
        </w:rPr>
      </w:pPr>
      <w:bookmarkStart w:id="0" w:name="_GoBack"/>
      <w:bookmarkEnd w:id="0"/>
    </w:p>
    <w:sectPr w:rsidR="009B6405" w:rsidRPr="00CF6945" w:rsidSect="00DD1D15">
      <w:headerReference w:type="even" r:id="rId12"/>
      <w:headerReference w:type="default" r:id="rId13"/>
      <w:headerReference w:type="first" r:id="rId14"/>
      <w:pgSz w:w="11907" w:h="16839"/>
      <w:pgMar w:top="1440" w:right="1800" w:bottom="720" w:left="180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A25FBC" w14:textId="77777777" w:rsidR="006429DF" w:rsidRDefault="006429DF">
      <w:pPr>
        <w:rPr>
          <w:lang w:val="es-ES"/>
        </w:rPr>
      </w:pPr>
      <w:r>
        <w:rPr>
          <w:lang w:val="es-ES"/>
        </w:rPr>
        <w:separator/>
      </w:r>
    </w:p>
  </w:endnote>
  <w:endnote w:type="continuationSeparator" w:id="0">
    <w:p w14:paraId="5CD6F670" w14:textId="77777777" w:rsidR="006429DF" w:rsidRDefault="006429DF">
      <w:pPr>
        <w:rPr>
          <w:lang w:val="es-ES"/>
        </w:rPr>
      </w:pPr>
      <w:r>
        <w:rPr>
          <w:lang w:val="es-E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CF0C4B" w14:textId="77777777" w:rsidR="006429DF" w:rsidRDefault="006429DF">
      <w:pPr>
        <w:rPr>
          <w:lang w:val="es-ES"/>
        </w:rPr>
      </w:pPr>
      <w:r>
        <w:rPr>
          <w:lang w:val="es-ES"/>
        </w:rPr>
        <w:separator/>
      </w:r>
    </w:p>
  </w:footnote>
  <w:footnote w:type="continuationSeparator" w:id="0">
    <w:p w14:paraId="32AF2D42" w14:textId="77777777" w:rsidR="006429DF" w:rsidRDefault="006429DF">
      <w:pPr>
        <w:rPr>
          <w:lang w:val="es-ES"/>
        </w:rPr>
      </w:pPr>
      <w:r>
        <w:rPr>
          <w:lang w:val="es-E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9E84FA" w14:textId="77777777" w:rsidR="00EE0F22" w:rsidRDefault="00856701">
    <w:pPr>
      <w:pStyle w:val="Encabezado"/>
      <w:rPr>
        <w:lang w:val="es-ES"/>
      </w:rPr>
    </w:pPr>
    <w:r>
      <w:rPr>
        <w:noProof/>
        <w:lang w:val="es-MX" w:eastAsia="es-MX" w:bidi="ar-SA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378A5BF" wp14:editId="167B3BB3">
              <wp:simplePos x="0" y="0"/>
              <wp:positionH relativeFrom="page">
                <wp:posOffset>4600575</wp:posOffset>
              </wp:positionH>
              <wp:positionV relativeFrom="page">
                <wp:posOffset>485775</wp:posOffset>
              </wp:positionV>
              <wp:extent cx="2486025" cy="323215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602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7A55C4" w14:textId="77777777" w:rsidR="00EE0F22" w:rsidRDefault="00B313CD">
                          <w:pPr>
                            <w:pStyle w:val="PageTitle"/>
                          </w:pPr>
                          <w:r>
                            <w:t xml:space="preserve">administraciòn de proyectos 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1378A5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362.25pt;margin-top:38.25pt;width:195.75pt;height:25.4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" filled="f" stroked="f">
              <v:textbox style="mso-fit-shape-to-text:t" inset=",7.2pt,,7.2pt">
                <w:txbxContent>
                  <w:p w14:paraId="327A55C4" w14:textId="77777777" w:rsidR="00EE0F22" w:rsidRDefault="00B313CD">
                    <w:pPr>
                      <w:pStyle w:val="PageTitle"/>
                    </w:pPr>
                    <w:r>
                      <w:t xml:space="preserve">administraciòn de proyectos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MX" w:eastAsia="es-MX" w:bidi="ar-SA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0ADF50F" wp14:editId="7C9EE84F">
              <wp:simplePos x="0" y="0"/>
              <wp:positionH relativeFrom="page">
                <wp:posOffset>594360</wp:posOffset>
              </wp:positionH>
              <wp:positionV relativeFrom="page">
                <wp:posOffset>485775</wp:posOffset>
              </wp:positionV>
              <wp:extent cx="1384300" cy="323215"/>
              <wp:effectExtent l="0" t="0" r="0" b="0"/>
              <wp:wrapNone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430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8C5679" w14:textId="60EAD424" w:rsidR="00EE0F22" w:rsidRDefault="00EE0F22">
                          <w:pPr>
                            <w:rPr>
                              <w:rStyle w:val="Nmerodepgina"/>
                            </w:rPr>
                          </w:pPr>
                          <w:r>
                            <w:rPr>
                              <w:rStyle w:val="Nmerodepgina"/>
                            </w:rPr>
                            <w:t xml:space="preserve">Página </w:t>
                          </w:r>
                          <w:r w:rsidR="00564604">
                            <w:rPr>
                              <w:rStyle w:val="Nmerodepgina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</w:rPr>
                            <w:instrText xml:space="preserve"> PAGE </w:instrText>
                          </w:r>
                          <w:r w:rsidR="00564604">
                            <w:rPr>
                              <w:rStyle w:val="Nmerodepgina"/>
                            </w:rPr>
                            <w:fldChar w:fldCharType="separate"/>
                          </w:r>
                          <w:r w:rsidR="00715BC4">
                            <w:rPr>
                              <w:rStyle w:val="Nmerodepgina"/>
                              <w:noProof/>
                            </w:rPr>
                            <w:t>2</w:t>
                          </w:r>
                          <w:r w:rsidR="00564604">
                            <w:rPr>
                              <w:rStyle w:val="Nmerodepgin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ADF50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margin-left:46.8pt;margin-top:38.25pt;width:109pt;height:25.4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" filled="f" stroked="f">
              <v:textbox style="mso-fit-shape-to-text:t" inset=",7.2pt,,7.2pt">
                <w:txbxContent>
                  <w:p w14:paraId="1A8C5679" w14:textId="60EAD424" w:rsidR="00EE0F22" w:rsidRDefault="00EE0F22">
                    <w:pPr>
                      <w:rPr>
                        <w:rStyle w:val="Nmerodepgina"/>
                      </w:rPr>
                    </w:pPr>
                    <w:r>
                      <w:rPr>
                        <w:rStyle w:val="Nmerodepgina"/>
                      </w:rPr>
                      <w:t xml:space="preserve">Página </w:t>
                    </w:r>
                    <w:r w:rsidR="00564604">
                      <w:rPr>
                        <w:rStyle w:val="Nmerodepgina"/>
                      </w:rPr>
                      <w:fldChar w:fldCharType="begin"/>
                    </w:r>
                    <w:r>
                      <w:rPr>
                        <w:rStyle w:val="Nmerodepgina"/>
                      </w:rPr>
                      <w:instrText xml:space="preserve"> PAGE </w:instrText>
                    </w:r>
                    <w:r w:rsidR="00564604">
                      <w:rPr>
                        <w:rStyle w:val="Nmerodepgina"/>
                      </w:rPr>
                      <w:fldChar w:fldCharType="separate"/>
                    </w:r>
                    <w:r w:rsidR="00715BC4">
                      <w:rPr>
                        <w:rStyle w:val="Nmerodepgina"/>
                        <w:noProof/>
                      </w:rPr>
                      <w:t>2</w:t>
                    </w:r>
                    <w:r w:rsidR="00564604">
                      <w:rPr>
                        <w:rStyle w:val="Nmerodepgina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5F6E46" w14:textId="77777777" w:rsidR="00EE0F22" w:rsidRDefault="00856701">
    <w:pPr>
      <w:pStyle w:val="Encabezado"/>
      <w:rPr>
        <w:lang w:val="es-ES"/>
      </w:rPr>
    </w:pPr>
    <w:r>
      <w:rPr>
        <w:noProof/>
        <w:lang w:val="es-MX" w:eastAsia="es-MX" w:bidi="ar-S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74310D0" wp14:editId="62E8EDFA">
              <wp:simplePos x="0" y="0"/>
              <wp:positionH relativeFrom="page">
                <wp:posOffset>5702300</wp:posOffset>
              </wp:positionH>
              <wp:positionV relativeFrom="page">
                <wp:posOffset>485775</wp:posOffset>
              </wp:positionV>
              <wp:extent cx="1384300" cy="323215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430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3151BE" w14:textId="756F064A" w:rsidR="00EE0F22" w:rsidRDefault="00EE0F22">
                          <w:pPr>
                            <w:pStyle w:val="PageNumberRight"/>
                          </w:pPr>
                          <w:r>
                            <w:t xml:space="preserve">Página </w:t>
                          </w:r>
                          <w:r w:rsidR="00564604">
                            <w:fldChar w:fldCharType="begin"/>
                          </w:r>
                          <w:r w:rsidR="001577F7">
                            <w:instrText xml:space="preserve"> PAGE </w:instrText>
                          </w:r>
                          <w:r w:rsidR="00564604">
                            <w:fldChar w:fldCharType="separate"/>
                          </w:r>
                          <w:r w:rsidR="00715BC4">
                            <w:rPr>
                              <w:noProof/>
                            </w:rPr>
                            <w:t>3</w:t>
                          </w:r>
                          <w:r w:rsidR="00564604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4310D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5" type="#_x0000_t202" style="position:absolute;margin-left:449pt;margin-top:38.25pt;width:109pt;height:25.4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" filled="f" stroked="f">
              <v:textbox style="mso-fit-shape-to-text:t" inset=",7.2pt,,7.2pt">
                <w:txbxContent>
                  <w:p w14:paraId="2A3151BE" w14:textId="756F064A" w:rsidR="00EE0F22" w:rsidRDefault="00EE0F22">
                    <w:pPr>
                      <w:pStyle w:val="PageNumberRight"/>
                    </w:pPr>
                    <w:r>
                      <w:t xml:space="preserve">Página </w:t>
                    </w:r>
                    <w:r w:rsidR="00564604">
                      <w:fldChar w:fldCharType="begin"/>
                    </w:r>
                    <w:r w:rsidR="001577F7">
                      <w:instrText xml:space="preserve"> PAGE </w:instrText>
                    </w:r>
                    <w:r w:rsidR="00564604">
                      <w:fldChar w:fldCharType="separate"/>
                    </w:r>
                    <w:r w:rsidR="00715BC4">
                      <w:rPr>
                        <w:noProof/>
                      </w:rPr>
                      <w:t>3</w:t>
                    </w:r>
                    <w:r w:rsidR="00564604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MX" w:eastAsia="es-MX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FE77C0" wp14:editId="6944B1C0">
              <wp:simplePos x="0" y="0"/>
              <wp:positionH relativeFrom="page">
                <wp:posOffset>594360</wp:posOffset>
              </wp:positionH>
              <wp:positionV relativeFrom="page">
                <wp:posOffset>485775</wp:posOffset>
              </wp:positionV>
              <wp:extent cx="1943100" cy="323215"/>
              <wp:effectExtent l="0" t="0" r="0" b="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474574" w14:textId="77777777" w:rsidR="00EE0F22" w:rsidRDefault="00EE0F22">
                          <w:pPr>
                            <w:pStyle w:val="PageTitleLeft"/>
                          </w:pPr>
                          <w:r>
                            <w:t>Boletín para los empleados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1CFE77C0" id="Text Box 5" o:spid="_x0000_s1036" type="#_x0000_t202" style="position:absolute;margin-left:46.8pt;margin-top:38.25pt;width:153pt;height:25.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" filled="f" stroked="f">
              <v:textbox style="mso-fit-shape-to-text:t" inset=",7.2pt,,7.2pt">
                <w:txbxContent>
                  <w:p w14:paraId="12474574" w14:textId="77777777" w:rsidR="00EE0F22" w:rsidRDefault="00EE0F22">
                    <w:pPr>
                      <w:pStyle w:val="PageTitleLeft"/>
                    </w:pPr>
                    <w:r>
                      <w:t>Boletín para los empleados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MX" w:eastAsia="es-MX" w:bidi="ar-SA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B640B03" wp14:editId="18073A06">
              <wp:simplePos x="0" y="0"/>
              <wp:positionH relativeFrom="page">
                <wp:align>center</wp:align>
              </wp:positionH>
              <wp:positionV relativeFrom="page">
                <wp:posOffset>365760</wp:posOffset>
              </wp:positionV>
              <wp:extent cx="7086600" cy="525780"/>
              <wp:effectExtent l="0" t="0" r="0" b="0"/>
              <wp:wrapNone/>
              <wp:docPr id="4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86600" cy="525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18D5EB" w14:textId="77777777" w:rsidR="00EE0F22" w:rsidRDefault="00B56460">
                          <w:r>
                            <w:rPr>
                              <w:rFonts w:ascii="Times New Roman" w:hAnsi="Times New Roman" w:cs="Times New Roman"/>
                              <w:noProof/>
                              <w:color w:val="auto"/>
                              <w:sz w:val="20"/>
                              <w:szCs w:val="20"/>
                              <w:lang w:val="es-MX" w:eastAsia="es-MX" w:bidi="ar-SA"/>
                            </w:rPr>
                            <w:drawing>
                              <wp:inline distT="0" distB="0" distL="0" distR="0" wp14:anchorId="7C73FEBD" wp14:editId="09008589">
                                <wp:extent cx="6858000" cy="342900"/>
                                <wp:effectExtent l="19050" t="0" r="0" b="0"/>
                                <wp:docPr id="2" name="Imagen 2" descr="gradient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gradient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b="7857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858000" cy="342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0B640B03" id="Text Box 6" o:spid="_x0000_s1037" type="#_x0000_t202" style="position:absolute;margin-left:0;margin-top:28.8pt;width:558pt;height:41.4pt;z-index:-2516561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" filled="f" stroked="f">
              <v:textbox style="mso-fit-shape-to-text:t" inset=",7.2pt,,7.2pt">
                <w:txbxContent>
                  <w:p w14:paraId="6118D5EB" w14:textId="77777777" w:rsidR="00EE0F22" w:rsidRDefault="00B56460">
                    <w:r>
                      <w:rPr>
                        <w:rFonts w:ascii="Times New Roman" w:hAnsi="Times New Roman" w:cs="Times New Roman"/>
                        <w:noProof/>
                        <w:color w:val="auto"/>
                        <w:sz w:val="20"/>
                        <w:szCs w:val="20"/>
                        <w:lang w:val="es-MX" w:eastAsia="es-MX" w:bidi="ar-SA"/>
                      </w:rPr>
                      <w:drawing>
                        <wp:inline distT="0" distB="0" distL="0" distR="0" wp14:anchorId="7C73FEBD" wp14:editId="09008589">
                          <wp:extent cx="6858000" cy="342900"/>
                          <wp:effectExtent l="19050" t="0" r="0" b="0"/>
                          <wp:docPr id="2" name="Imagen 2" descr="gradient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gradient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 b="78572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858000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1FF964" w14:textId="77777777" w:rsidR="00D328E3" w:rsidRDefault="00D328E3" w:rsidP="00D328E3">
    <w:pPr>
      <w:jc w:val="center"/>
      <w:rPr>
        <w:b/>
      </w:rPr>
    </w:pPr>
  </w:p>
  <w:p w14:paraId="28AF36F0" w14:textId="77777777" w:rsidR="00D328E3" w:rsidRPr="00010D1C" w:rsidRDefault="00D328E3" w:rsidP="00D328E3">
    <w:pPr>
      <w:jc w:val="center"/>
      <w:rPr>
        <w:b/>
        <w:lang w:val="es-MX"/>
      </w:rPr>
    </w:pPr>
    <w:r w:rsidRPr="00C72A51">
      <w:rPr>
        <w:b/>
        <w:noProof/>
        <w:lang w:val="es-MX" w:eastAsia="es-MX" w:bidi="ar-SA"/>
      </w:rPr>
      <w:drawing>
        <wp:anchor distT="0" distB="0" distL="114300" distR="114300" simplePos="0" relativeHeight="251663360" behindDoc="1" locked="0" layoutInCell="1" allowOverlap="1" wp14:anchorId="6849BA0A" wp14:editId="6F7304DF">
          <wp:simplePos x="0" y="0"/>
          <wp:positionH relativeFrom="column">
            <wp:posOffset>5220181</wp:posOffset>
          </wp:positionH>
          <wp:positionV relativeFrom="paragraph">
            <wp:posOffset>2596</wp:posOffset>
          </wp:positionV>
          <wp:extent cx="924449" cy="492827"/>
          <wp:effectExtent l="0" t="0" r="9525" b="2540"/>
          <wp:wrapNone/>
          <wp:docPr id="5" name="Imagen 5" descr="http://1.bp.blogspot.com/-GT0dftTabwA/T3vcqz0aJ8I/AAAAAAAAAz8/4MFVDumFxDE/s1600/logoesco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://1.bp.blogspot.com/-GT0dftTabwA/T3vcqz0aJ8I/AAAAAAAAAz8/4MFVDumFxDE/s1600/logoescom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6136" cy="4990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72A51">
      <w:rPr>
        <w:b/>
        <w:noProof/>
        <w:lang w:val="es-MX" w:eastAsia="es-MX" w:bidi="ar-SA"/>
      </w:rPr>
      <w:drawing>
        <wp:anchor distT="0" distB="0" distL="114300" distR="114300" simplePos="0" relativeHeight="251662336" behindDoc="1" locked="0" layoutInCell="1" allowOverlap="1" wp14:anchorId="2A8EC6CA" wp14:editId="426CFCE3">
          <wp:simplePos x="0" y="0"/>
          <wp:positionH relativeFrom="column">
            <wp:posOffset>-648335</wp:posOffset>
          </wp:positionH>
          <wp:positionV relativeFrom="paragraph">
            <wp:posOffset>2540</wp:posOffset>
          </wp:positionV>
          <wp:extent cx="683260" cy="757555"/>
          <wp:effectExtent l="0" t="0" r="2540" b="4445"/>
          <wp:wrapTight wrapText="bothSides">
            <wp:wrapPolygon edited="0">
              <wp:start x="7829" y="0"/>
              <wp:lineTo x="3613" y="1630"/>
              <wp:lineTo x="0" y="5975"/>
              <wp:lineTo x="0" y="13036"/>
              <wp:lineTo x="1204" y="17381"/>
              <wp:lineTo x="6625" y="21184"/>
              <wp:lineTo x="13851" y="21184"/>
              <wp:lineTo x="14454" y="20640"/>
              <wp:lineTo x="19874" y="17381"/>
              <wp:lineTo x="21078" y="11950"/>
              <wp:lineTo x="21078" y="5975"/>
              <wp:lineTo x="15658" y="543"/>
              <wp:lineTo x="12647" y="0"/>
              <wp:lineTo x="7829" y="0"/>
            </wp:wrapPolygon>
          </wp:wrapTight>
          <wp:docPr id="3" name="Imagen 3" descr="http://www.escuelasdemexico.mx/wp-content/uploads/2011/07/IPN_Escudo_Redond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escuelasdemexico.mx/wp-content/uploads/2011/07/IPN_Escudo_Redond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26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10D1C">
      <w:rPr>
        <w:b/>
        <w:lang w:val="es-MX"/>
      </w:rPr>
      <w:t>INSTITUTO POLITÉCNICO NACIONAL</w:t>
    </w:r>
  </w:p>
  <w:p w14:paraId="64DB6536" w14:textId="77777777" w:rsidR="00D328E3" w:rsidRPr="00010D1C" w:rsidRDefault="00D328E3" w:rsidP="00D328E3">
    <w:pPr>
      <w:jc w:val="center"/>
      <w:rPr>
        <w:b/>
        <w:lang w:val="es-MX"/>
      </w:rPr>
    </w:pPr>
    <w:r w:rsidRPr="00010D1C">
      <w:rPr>
        <w:b/>
        <w:lang w:val="es-MX"/>
      </w:rPr>
      <w:t>ESCUELA SUPERIOR DE CÓMPUTO</w:t>
    </w:r>
  </w:p>
  <w:p w14:paraId="4FC6A228" w14:textId="77777777" w:rsidR="00D328E3" w:rsidRPr="00C72A51" w:rsidRDefault="00D328E3" w:rsidP="00D328E3">
    <w:pPr>
      <w:jc w:val="center"/>
      <w:rPr>
        <w:b/>
      </w:rPr>
    </w:pPr>
    <w:r>
      <w:rPr>
        <w:b/>
      </w:rPr>
      <w:t xml:space="preserve">ADMINISTRACIÓN DE PROYECTOS </w:t>
    </w:r>
  </w:p>
  <w:p w14:paraId="1247B4B2" w14:textId="77777777" w:rsidR="00D328E3" w:rsidRDefault="00D328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1F7562C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25pt;height:11.25pt" o:bullet="t">
        <v:imagedata r:id="rId1" o:title="image001"/>
      </v:shape>
    </w:pict>
  </w:numPicBullet>
  <w:abstractNum w:abstractNumId="0" w15:restartNumberingAfterBreak="0">
    <w:nsid w:val="FFFFFF89"/>
    <w:multiLevelType w:val="singleLevel"/>
    <w:tmpl w:val="5E00B2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1940A4"/>
    <w:multiLevelType w:val="hybridMultilevel"/>
    <w:tmpl w:val="E30AB0D4"/>
    <w:lvl w:ilvl="0" w:tplc="B380DF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86728C"/>
    <w:multiLevelType w:val="hybridMultilevel"/>
    <w:tmpl w:val="850EDBF2"/>
    <w:lvl w:ilvl="0" w:tplc="57386C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46F4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0EEE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1A9B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9EDF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6681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E0ED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1EDD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4C54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B101F01"/>
    <w:multiLevelType w:val="hybridMultilevel"/>
    <w:tmpl w:val="E57C6A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16D56"/>
    <w:multiLevelType w:val="hybridMultilevel"/>
    <w:tmpl w:val="E37A57F4"/>
    <w:lvl w:ilvl="0" w:tplc="5AA4D4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7165A7"/>
    <w:multiLevelType w:val="hybridMultilevel"/>
    <w:tmpl w:val="14C06BFE"/>
    <w:lvl w:ilvl="0" w:tplc="73223B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D4EB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F0BB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A470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1E78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22BD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0EE2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3877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ACE8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00F182D"/>
    <w:multiLevelType w:val="hybridMultilevel"/>
    <w:tmpl w:val="B96605B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64781"/>
    <w:multiLevelType w:val="hybridMultilevel"/>
    <w:tmpl w:val="10F875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1017F"/>
    <w:multiLevelType w:val="hybridMultilevel"/>
    <w:tmpl w:val="337C87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440CBA"/>
    <w:multiLevelType w:val="hybridMultilevel"/>
    <w:tmpl w:val="9A623498"/>
    <w:lvl w:ilvl="0" w:tplc="419698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122A7C"/>
    <w:multiLevelType w:val="hybridMultilevel"/>
    <w:tmpl w:val="1F58BB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A70A9"/>
    <w:multiLevelType w:val="hybridMultilevel"/>
    <w:tmpl w:val="B5C602D6"/>
    <w:lvl w:ilvl="0" w:tplc="4F1A1A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F23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80A6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701B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7863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3270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A4CE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921C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A2EE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6477583"/>
    <w:multiLevelType w:val="hybridMultilevel"/>
    <w:tmpl w:val="74241E74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732611"/>
    <w:multiLevelType w:val="hybridMultilevel"/>
    <w:tmpl w:val="1DAA4E38"/>
    <w:lvl w:ilvl="0" w:tplc="28AEFF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2686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5678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78C2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0C0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FEF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2084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D488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7A52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A270A81"/>
    <w:multiLevelType w:val="hybridMultilevel"/>
    <w:tmpl w:val="2F948D9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D67263"/>
    <w:multiLevelType w:val="hybridMultilevel"/>
    <w:tmpl w:val="9B4C5C7A"/>
    <w:lvl w:ilvl="0" w:tplc="00E6D1BC">
      <w:start w:val="1"/>
      <w:numFmt w:val="bullet"/>
      <w:pStyle w:val="Listaconvietas"/>
      <w:lvlText w:val="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7C4756"/>
    <w:multiLevelType w:val="hybridMultilevel"/>
    <w:tmpl w:val="81EA62CA"/>
    <w:lvl w:ilvl="0" w:tplc="2828DD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B0AA7"/>
    <w:multiLevelType w:val="hybridMultilevel"/>
    <w:tmpl w:val="F048BF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1C7A9E"/>
    <w:multiLevelType w:val="hybridMultilevel"/>
    <w:tmpl w:val="C84480D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A30D47"/>
    <w:multiLevelType w:val="hybridMultilevel"/>
    <w:tmpl w:val="FD124722"/>
    <w:lvl w:ilvl="0" w:tplc="6D0E2A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103B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CC2B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EC90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84C9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F223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2CF5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3A0B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824E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5"/>
  </w:num>
  <w:num w:numId="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9"/>
  </w:num>
  <w:num w:numId="6">
    <w:abstractNumId w:val="4"/>
  </w:num>
  <w:num w:numId="7">
    <w:abstractNumId w:val="18"/>
  </w:num>
  <w:num w:numId="8">
    <w:abstractNumId w:val="16"/>
  </w:num>
  <w:num w:numId="9">
    <w:abstractNumId w:val="14"/>
  </w:num>
  <w:num w:numId="10">
    <w:abstractNumId w:val="1"/>
  </w:num>
  <w:num w:numId="11">
    <w:abstractNumId w:val="10"/>
  </w:num>
  <w:num w:numId="12">
    <w:abstractNumId w:val="17"/>
  </w:num>
  <w:num w:numId="13">
    <w:abstractNumId w:val="7"/>
  </w:num>
  <w:num w:numId="14">
    <w:abstractNumId w:val="11"/>
  </w:num>
  <w:num w:numId="15">
    <w:abstractNumId w:val="2"/>
  </w:num>
  <w:num w:numId="16">
    <w:abstractNumId w:val="13"/>
  </w:num>
  <w:num w:numId="17">
    <w:abstractNumId w:val="19"/>
  </w:num>
  <w:num w:numId="18">
    <w:abstractNumId w:val="8"/>
  </w:num>
  <w:num w:numId="19">
    <w:abstractNumId w:val="5"/>
  </w:num>
  <w:num w:numId="20">
    <w:abstractNumId w:val="3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evenAndOddHeaders/>
  <w:displayHorizontalDrawingGridEvery w:val="0"/>
  <w:displayVerticalDrawingGridEvery w:val="0"/>
  <w:characterSpacingControl w:val="doNotCompress"/>
  <w:hdrShapeDefaults>
    <o:shapedefaults v:ext="edit" spidmax="2049" style="mso-position-horizontal-relative:page;mso-position-vertical-relative:page" fill="f" fillcolor="white" stroke="f">
      <v:fill color="white" on="f"/>
      <v:stroke on="f"/>
      <v:textbox style="mso-fit-shape-to-text:t" inset="0,0,0,0"/>
      <o:colormru v:ext="edit" colors="#135da1,#c2c2ad,#663,#628002,#e6e6de,#f3f3e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E9"/>
    <w:rsid w:val="00001ABF"/>
    <w:rsid w:val="00010D1C"/>
    <w:rsid w:val="00014920"/>
    <w:rsid w:val="00020110"/>
    <w:rsid w:val="000407FF"/>
    <w:rsid w:val="00060038"/>
    <w:rsid w:val="00063BCE"/>
    <w:rsid w:val="000B2E51"/>
    <w:rsid w:val="000B74B0"/>
    <w:rsid w:val="000E0A47"/>
    <w:rsid w:val="00116383"/>
    <w:rsid w:val="0012395A"/>
    <w:rsid w:val="001577F7"/>
    <w:rsid w:val="00183C34"/>
    <w:rsid w:val="001A0764"/>
    <w:rsid w:val="001B2633"/>
    <w:rsid w:val="0020418E"/>
    <w:rsid w:val="0020530C"/>
    <w:rsid w:val="0021384A"/>
    <w:rsid w:val="002932FB"/>
    <w:rsid w:val="0029543E"/>
    <w:rsid w:val="002A6C7E"/>
    <w:rsid w:val="002D7558"/>
    <w:rsid w:val="002E0029"/>
    <w:rsid w:val="002E484F"/>
    <w:rsid w:val="002F45A2"/>
    <w:rsid w:val="00315F95"/>
    <w:rsid w:val="00321AE5"/>
    <w:rsid w:val="003255EA"/>
    <w:rsid w:val="003422E9"/>
    <w:rsid w:val="003A028D"/>
    <w:rsid w:val="003A6501"/>
    <w:rsid w:val="003A70FD"/>
    <w:rsid w:val="003C00EE"/>
    <w:rsid w:val="0043586E"/>
    <w:rsid w:val="00440F16"/>
    <w:rsid w:val="00451111"/>
    <w:rsid w:val="00464D75"/>
    <w:rsid w:val="00492BF7"/>
    <w:rsid w:val="004A5655"/>
    <w:rsid w:val="004B1F6C"/>
    <w:rsid w:val="004C58E3"/>
    <w:rsid w:val="004F3DC4"/>
    <w:rsid w:val="00564604"/>
    <w:rsid w:val="00580005"/>
    <w:rsid w:val="005B2D4F"/>
    <w:rsid w:val="005C0979"/>
    <w:rsid w:val="005C48A0"/>
    <w:rsid w:val="005C4907"/>
    <w:rsid w:val="005D3ED5"/>
    <w:rsid w:val="00621095"/>
    <w:rsid w:val="006429DF"/>
    <w:rsid w:val="00646226"/>
    <w:rsid w:val="00657AD1"/>
    <w:rsid w:val="00670BC9"/>
    <w:rsid w:val="00690CCD"/>
    <w:rsid w:val="006924D8"/>
    <w:rsid w:val="006B50B2"/>
    <w:rsid w:val="00713868"/>
    <w:rsid w:val="00715BC4"/>
    <w:rsid w:val="0073770C"/>
    <w:rsid w:val="00745D77"/>
    <w:rsid w:val="0074746A"/>
    <w:rsid w:val="00771AC4"/>
    <w:rsid w:val="007A53D8"/>
    <w:rsid w:val="0080754B"/>
    <w:rsid w:val="0082202F"/>
    <w:rsid w:val="00856701"/>
    <w:rsid w:val="00856B02"/>
    <w:rsid w:val="0086185F"/>
    <w:rsid w:val="00865900"/>
    <w:rsid w:val="008B2A20"/>
    <w:rsid w:val="008D38D8"/>
    <w:rsid w:val="0090519B"/>
    <w:rsid w:val="0091427E"/>
    <w:rsid w:val="00996E84"/>
    <w:rsid w:val="009B6405"/>
    <w:rsid w:val="009D61C1"/>
    <w:rsid w:val="009E14D9"/>
    <w:rsid w:val="009F1CF3"/>
    <w:rsid w:val="00A00D2D"/>
    <w:rsid w:val="00A16215"/>
    <w:rsid w:val="00A2089B"/>
    <w:rsid w:val="00A34AE4"/>
    <w:rsid w:val="00A3531A"/>
    <w:rsid w:val="00A41ED8"/>
    <w:rsid w:val="00A55B43"/>
    <w:rsid w:val="00A56F13"/>
    <w:rsid w:val="00A57207"/>
    <w:rsid w:val="00AC0FF0"/>
    <w:rsid w:val="00AD7975"/>
    <w:rsid w:val="00B209D5"/>
    <w:rsid w:val="00B225CB"/>
    <w:rsid w:val="00B27D39"/>
    <w:rsid w:val="00B313CD"/>
    <w:rsid w:val="00B467B7"/>
    <w:rsid w:val="00B56460"/>
    <w:rsid w:val="00B621E7"/>
    <w:rsid w:val="00B835E1"/>
    <w:rsid w:val="00B95E18"/>
    <w:rsid w:val="00BB036A"/>
    <w:rsid w:val="00BB30BC"/>
    <w:rsid w:val="00BE067E"/>
    <w:rsid w:val="00BF2FFF"/>
    <w:rsid w:val="00C416F5"/>
    <w:rsid w:val="00C542DE"/>
    <w:rsid w:val="00C60F94"/>
    <w:rsid w:val="00C74120"/>
    <w:rsid w:val="00CB0F8E"/>
    <w:rsid w:val="00CE059D"/>
    <w:rsid w:val="00CF6945"/>
    <w:rsid w:val="00D12FF1"/>
    <w:rsid w:val="00D328E3"/>
    <w:rsid w:val="00D37024"/>
    <w:rsid w:val="00D55F0C"/>
    <w:rsid w:val="00D61859"/>
    <w:rsid w:val="00D65228"/>
    <w:rsid w:val="00D67BE7"/>
    <w:rsid w:val="00D70F8B"/>
    <w:rsid w:val="00D87449"/>
    <w:rsid w:val="00D905CA"/>
    <w:rsid w:val="00D976E1"/>
    <w:rsid w:val="00DC1AAD"/>
    <w:rsid w:val="00DC4A26"/>
    <w:rsid w:val="00DC5A11"/>
    <w:rsid w:val="00DD1D15"/>
    <w:rsid w:val="00DE0F3F"/>
    <w:rsid w:val="00DF0F12"/>
    <w:rsid w:val="00DF64E9"/>
    <w:rsid w:val="00E414E3"/>
    <w:rsid w:val="00E54589"/>
    <w:rsid w:val="00E569D0"/>
    <w:rsid w:val="00EB3244"/>
    <w:rsid w:val="00EB72CA"/>
    <w:rsid w:val="00EE0F22"/>
    <w:rsid w:val="00EE7A8D"/>
    <w:rsid w:val="00EF0AB8"/>
    <w:rsid w:val="00EF22D3"/>
    <w:rsid w:val="00F32B97"/>
    <w:rsid w:val="00F333FC"/>
    <w:rsid w:val="00F37059"/>
    <w:rsid w:val="00F4170C"/>
    <w:rsid w:val="00F74266"/>
    <w:rsid w:val="00F80CB1"/>
    <w:rsid w:val="00FC53E0"/>
    <w:rsid w:val="00FF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horizontal-relative:page;mso-position-vertical-relative:page" fill="f" fillcolor="white" stroke="f">
      <v:fill color="white" on="f"/>
      <v:stroke on="f"/>
      <v:textbox style="mso-fit-shape-to-text:t" inset="0,0,0,0"/>
      <o:colormru v:ext="edit" colors="#135da1,#c2c2ad,#663,#628002,#e6e6de,#f3f3ef"/>
    </o:shapedefaults>
    <o:shapelayout v:ext="edit">
      <o:idmap v:ext="edit" data="1"/>
    </o:shapelayout>
  </w:shapeDefaults>
  <w:decimalSymbol w:val="."/>
  <w:listSeparator w:val=","/>
  <w14:docId w14:val="1316E37A"/>
  <w15:docId w15:val="{825E9467-8C44-49D0-96EC-B34F16E1C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920"/>
    <w:rPr>
      <w:rFonts w:ascii="Century Gothic" w:hAnsi="Century Gothic" w:cs="Century Gothic"/>
      <w:color w:val="000000"/>
      <w:sz w:val="24"/>
      <w:szCs w:val="24"/>
      <w:lang w:val="en-US" w:bidi="hi-IN"/>
    </w:rPr>
  </w:style>
  <w:style w:type="paragraph" w:styleId="Ttulo1">
    <w:name w:val="heading 1"/>
    <w:basedOn w:val="Normal"/>
    <w:next w:val="Normal"/>
    <w:link w:val="Ttulo1Car"/>
    <w:qFormat/>
    <w:rsid w:val="00060038"/>
    <w:pPr>
      <w:keepNext/>
      <w:outlineLvl w:val="0"/>
    </w:pPr>
    <w:rPr>
      <w:b/>
      <w:color w:val="3682A2"/>
      <w:sz w:val="32"/>
      <w:szCs w:val="32"/>
    </w:rPr>
  </w:style>
  <w:style w:type="paragraph" w:styleId="Ttulo2">
    <w:name w:val="heading 2"/>
    <w:basedOn w:val="Normal"/>
    <w:next w:val="Normal"/>
    <w:qFormat/>
    <w:rsid w:val="00060038"/>
    <w:pPr>
      <w:keepNext/>
      <w:spacing w:after="40"/>
      <w:outlineLvl w:val="1"/>
    </w:pPr>
    <w:rPr>
      <w:b/>
      <w:color w:val="336699"/>
      <w:sz w:val="32"/>
      <w:szCs w:val="32"/>
    </w:rPr>
  </w:style>
  <w:style w:type="paragraph" w:styleId="Ttulo3">
    <w:name w:val="heading 3"/>
    <w:basedOn w:val="Normal"/>
    <w:next w:val="Normal"/>
    <w:qFormat/>
    <w:rsid w:val="00060038"/>
    <w:pPr>
      <w:keepNext/>
      <w:outlineLvl w:val="2"/>
    </w:pPr>
    <w:rPr>
      <w:rFonts w:ascii="Palatino" w:hAnsi="Palatino" w:cs="Times New Roman"/>
      <w:color w:val="auto"/>
      <w:sz w:val="28"/>
      <w:szCs w:val="28"/>
    </w:rPr>
  </w:style>
  <w:style w:type="paragraph" w:styleId="Ttulo4">
    <w:name w:val="heading 4"/>
    <w:basedOn w:val="Normal"/>
    <w:next w:val="Normal"/>
    <w:qFormat/>
    <w:rsid w:val="00060038"/>
    <w:pPr>
      <w:keepNext/>
      <w:outlineLvl w:val="3"/>
    </w:pPr>
    <w:rPr>
      <w:rFonts w:ascii="Palatino" w:hAnsi="Palatino" w:cs="Times New Roman"/>
      <w:color w:val="auto"/>
    </w:rPr>
  </w:style>
  <w:style w:type="paragraph" w:styleId="Ttulo5">
    <w:name w:val="heading 5"/>
    <w:basedOn w:val="Normal"/>
    <w:next w:val="Normal"/>
    <w:qFormat/>
    <w:rsid w:val="00060038"/>
    <w:pPr>
      <w:spacing w:before="240" w:after="60"/>
      <w:outlineLvl w:val="4"/>
    </w:pPr>
    <w:rPr>
      <w:rFonts w:ascii="Comic Sans MS" w:hAnsi="Comic Sans MS" w:cs="Times New Roman"/>
      <w:color w:val="003300"/>
      <w:sz w:val="26"/>
      <w:szCs w:val="26"/>
    </w:rPr>
  </w:style>
  <w:style w:type="paragraph" w:styleId="Ttulo6">
    <w:name w:val="heading 6"/>
    <w:basedOn w:val="Normal"/>
    <w:next w:val="Normal"/>
    <w:qFormat/>
    <w:rsid w:val="00060038"/>
    <w:pPr>
      <w:spacing w:before="240" w:after="60"/>
      <w:outlineLvl w:val="5"/>
    </w:pPr>
    <w:rPr>
      <w:rFonts w:ascii="Times" w:hAnsi="Times" w:cs="Times"/>
      <w:b/>
      <w:color w:val="003300"/>
      <w:sz w:val="22"/>
      <w:szCs w:val="22"/>
    </w:rPr>
  </w:style>
  <w:style w:type="paragraph" w:styleId="Ttulo9">
    <w:name w:val="heading 9"/>
    <w:basedOn w:val="Normal"/>
    <w:next w:val="Normal"/>
    <w:qFormat/>
    <w:rsid w:val="00060038"/>
    <w:pPr>
      <w:keepNext/>
      <w:outlineLvl w:val="8"/>
    </w:pPr>
    <w:rPr>
      <w:i/>
      <w:color w:val="666633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60038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060038"/>
    <w:pPr>
      <w:tabs>
        <w:tab w:val="center" w:pos="4320"/>
        <w:tab w:val="right" w:pos="8640"/>
      </w:tabs>
    </w:pPr>
  </w:style>
  <w:style w:type="paragraph" w:styleId="Listaconvietas">
    <w:name w:val="List Bullet"/>
    <w:basedOn w:val="Normal"/>
    <w:rsid w:val="00060038"/>
    <w:pPr>
      <w:numPr>
        <w:numId w:val="3"/>
      </w:numPr>
    </w:pPr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locked/>
    <w:rsid w:val="00060038"/>
    <w:rPr>
      <w:rFonts w:ascii="Century Gothic" w:hAnsi="Century Gothic" w:cs="Century Gothic" w:hint="default"/>
      <w:sz w:val="17"/>
      <w:lang w:val="es-ES" w:eastAsia="es-ES" w:bidi="es-ES"/>
    </w:rPr>
  </w:style>
  <w:style w:type="paragraph" w:styleId="Textoindependiente">
    <w:name w:val="Body Text"/>
    <w:basedOn w:val="Normal"/>
    <w:link w:val="TextoindependienteCar"/>
    <w:rsid w:val="00060038"/>
    <w:pPr>
      <w:tabs>
        <w:tab w:val="left" w:pos="3326"/>
      </w:tabs>
      <w:spacing w:after="120" w:line="260" w:lineRule="atLeast"/>
      <w:jc w:val="both"/>
    </w:pPr>
    <w:rPr>
      <w:color w:val="auto"/>
      <w:sz w:val="17"/>
      <w:szCs w:val="17"/>
    </w:rPr>
  </w:style>
  <w:style w:type="paragraph" w:styleId="Textodeglobo">
    <w:name w:val="Balloon Text"/>
    <w:basedOn w:val="Normal"/>
    <w:semiHidden/>
    <w:rsid w:val="00060038"/>
    <w:rPr>
      <w:rFonts w:ascii="Tahoma" w:hAnsi="Tahoma" w:cs="Times New Roman"/>
      <w:sz w:val="16"/>
      <w:szCs w:val="16"/>
    </w:rPr>
  </w:style>
  <w:style w:type="paragraph" w:customStyle="1" w:styleId="TtulodeTDC1">
    <w:name w:val="Título de TDC1"/>
    <w:basedOn w:val="Normal"/>
    <w:rsid w:val="00060038"/>
    <w:pPr>
      <w:spacing w:before="60" w:after="120"/>
    </w:pPr>
    <w:rPr>
      <w:color w:val="3682A2"/>
      <w:sz w:val="22"/>
      <w:szCs w:val="22"/>
      <w:lang w:val="es-ES" w:bidi="es-ES"/>
    </w:rPr>
  </w:style>
  <w:style w:type="paragraph" w:customStyle="1" w:styleId="PageTitle">
    <w:name w:val="Page Title"/>
    <w:basedOn w:val="Normal"/>
    <w:rsid w:val="00060038"/>
    <w:pPr>
      <w:jc w:val="right"/>
    </w:pPr>
    <w:rPr>
      <w:b/>
      <w:caps/>
      <w:color w:val="FFFFFF"/>
      <w:sz w:val="18"/>
      <w:szCs w:val="18"/>
      <w:lang w:val="es-ES" w:bidi="es-ES"/>
    </w:rPr>
  </w:style>
  <w:style w:type="paragraph" w:customStyle="1" w:styleId="CaptionText">
    <w:name w:val="Caption Text"/>
    <w:basedOn w:val="Normal"/>
    <w:rsid w:val="00060038"/>
    <w:pPr>
      <w:spacing w:line="240" w:lineRule="atLeast"/>
    </w:pPr>
    <w:rPr>
      <w:i/>
      <w:color w:val="336699"/>
      <w:sz w:val="14"/>
      <w:szCs w:val="14"/>
      <w:lang w:val="es-ES" w:bidi="es-ES"/>
    </w:rPr>
  </w:style>
  <w:style w:type="character" w:customStyle="1" w:styleId="TOCNumberChar">
    <w:name w:val="TOC Number Char"/>
    <w:basedOn w:val="Fuentedeprrafopredeter"/>
    <w:link w:val="TOCNumber"/>
    <w:locked/>
    <w:rsid w:val="00060038"/>
    <w:rPr>
      <w:rFonts w:ascii="Century Gothic" w:hAnsi="Century Gothic" w:hint="default"/>
      <w:b/>
      <w:bCs w:val="0"/>
      <w:color w:val="000000"/>
      <w:sz w:val="18"/>
      <w:szCs w:val="24"/>
      <w:lang w:val="es-ES" w:eastAsia="es-ES" w:bidi="es-ES"/>
    </w:rPr>
  </w:style>
  <w:style w:type="paragraph" w:customStyle="1" w:styleId="TOCNumber">
    <w:name w:val="TOC Number"/>
    <w:basedOn w:val="Normal"/>
    <w:link w:val="TOCNumberChar"/>
    <w:rsid w:val="00060038"/>
    <w:pPr>
      <w:spacing w:before="60"/>
    </w:pPr>
    <w:rPr>
      <w:b/>
      <w:sz w:val="18"/>
      <w:szCs w:val="18"/>
      <w:lang w:val="es-ES" w:bidi="es-ES"/>
    </w:rPr>
  </w:style>
  <w:style w:type="paragraph" w:customStyle="1" w:styleId="Masthead">
    <w:name w:val="Masthead"/>
    <w:basedOn w:val="Normal"/>
    <w:rsid w:val="00060038"/>
    <w:pPr>
      <w:ind w:left="144"/>
    </w:pPr>
    <w:rPr>
      <w:color w:val="FFFFFF"/>
      <w:sz w:val="96"/>
      <w:szCs w:val="96"/>
      <w:lang w:val="es-ES" w:bidi="es-ES"/>
    </w:rPr>
  </w:style>
  <w:style w:type="paragraph" w:customStyle="1" w:styleId="VolumeandIssue">
    <w:name w:val="Volume and Issue"/>
    <w:basedOn w:val="Normal"/>
    <w:rsid w:val="00060038"/>
    <w:rPr>
      <w:b/>
      <w:caps/>
      <w:color w:val="FFFFFF"/>
      <w:spacing w:val="20"/>
      <w:sz w:val="18"/>
      <w:szCs w:val="18"/>
      <w:lang w:val="es-ES" w:bidi="es-ES"/>
    </w:rPr>
  </w:style>
  <w:style w:type="paragraph" w:customStyle="1" w:styleId="TOCText">
    <w:name w:val="TOC Text"/>
    <w:basedOn w:val="Normal"/>
    <w:rsid w:val="00060038"/>
    <w:pPr>
      <w:spacing w:before="60" w:after="60" w:line="320" w:lineRule="exact"/>
    </w:pPr>
    <w:rPr>
      <w:color w:val="auto"/>
      <w:sz w:val="16"/>
      <w:szCs w:val="16"/>
      <w:lang w:val="es-ES" w:bidi="es-ES"/>
    </w:rPr>
  </w:style>
  <w:style w:type="paragraph" w:customStyle="1" w:styleId="Pullquote">
    <w:name w:val="Pullquote"/>
    <w:basedOn w:val="Normal"/>
    <w:rsid w:val="00060038"/>
    <w:pPr>
      <w:pBdr>
        <w:top w:val="single" w:sz="6" w:space="1" w:color="336699"/>
        <w:bottom w:val="single" w:sz="6" w:space="1" w:color="336699"/>
      </w:pBdr>
      <w:spacing w:before="60" w:after="60" w:line="280" w:lineRule="exact"/>
      <w:ind w:left="58" w:right="58"/>
      <w:jc w:val="center"/>
    </w:pPr>
    <w:rPr>
      <w:i/>
      <w:color w:val="3682A2"/>
      <w:sz w:val="20"/>
      <w:szCs w:val="20"/>
      <w:lang w:val="es-ES" w:bidi="es-ES"/>
    </w:rPr>
  </w:style>
  <w:style w:type="paragraph" w:customStyle="1" w:styleId="Dates">
    <w:name w:val="Dates"/>
    <w:rsid w:val="00060038"/>
    <w:pPr>
      <w:jc w:val="center"/>
    </w:pPr>
    <w:rPr>
      <w:rFonts w:ascii="Trebuchet MS" w:hAnsi="Trebuchet MS" w:cs="Trebuchet MS"/>
      <w:sz w:val="18"/>
      <w:szCs w:val="18"/>
      <w:lang w:bidi="es-ES"/>
    </w:rPr>
  </w:style>
  <w:style w:type="paragraph" w:customStyle="1" w:styleId="Weekdays">
    <w:name w:val="Weekdays"/>
    <w:rsid w:val="00060038"/>
    <w:pPr>
      <w:jc w:val="center"/>
    </w:pPr>
    <w:rPr>
      <w:rFonts w:ascii="Trebuchet MS" w:hAnsi="Trebuchet MS" w:cs="Trebuchet MS"/>
      <w:b/>
      <w:color w:val="3682A2"/>
      <w:sz w:val="18"/>
      <w:szCs w:val="18"/>
      <w:lang w:bidi="es-ES"/>
    </w:rPr>
  </w:style>
  <w:style w:type="paragraph" w:customStyle="1" w:styleId="MonthNames">
    <w:name w:val="Month Names"/>
    <w:rsid w:val="00060038"/>
    <w:pPr>
      <w:tabs>
        <w:tab w:val="center" w:pos="707"/>
        <w:tab w:val="center" w:pos="812"/>
      </w:tabs>
      <w:jc w:val="center"/>
    </w:pPr>
    <w:rPr>
      <w:rFonts w:ascii="Century Gothic" w:hAnsi="Century Gothic" w:cs="Century Gothic"/>
      <w:b/>
      <w:bCs/>
      <w:caps/>
      <w:color w:val="FFFFFF"/>
      <w:sz w:val="18"/>
      <w:szCs w:val="18"/>
      <w:lang w:bidi="es-ES"/>
    </w:rPr>
  </w:style>
  <w:style w:type="paragraph" w:customStyle="1" w:styleId="DatesWeekend">
    <w:name w:val="Dates Weekend"/>
    <w:basedOn w:val="Dates"/>
    <w:rsid w:val="00060038"/>
    <w:rPr>
      <w:color w:val="000000"/>
    </w:rPr>
  </w:style>
  <w:style w:type="paragraph" w:customStyle="1" w:styleId="PageTitleLeft">
    <w:name w:val="Page Title Left"/>
    <w:basedOn w:val="PageTitle"/>
    <w:rsid w:val="00060038"/>
    <w:pPr>
      <w:jc w:val="left"/>
    </w:pPr>
  </w:style>
  <w:style w:type="paragraph" w:customStyle="1" w:styleId="PageNumberRight">
    <w:name w:val="Page Number Right"/>
    <w:basedOn w:val="Normal"/>
    <w:rsid w:val="00060038"/>
    <w:pPr>
      <w:jc w:val="right"/>
    </w:pPr>
    <w:rPr>
      <w:b/>
      <w:caps/>
      <w:color w:val="FFFFFF"/>
      <w:sz w:val="18"/>
      <w:szCs w:val="18"/>
      <w:lang w:val="es-ES" w:bidi="es-ES"/>
    </w:rPr>
  </w:style>
  <w:style w:type="paragraph" w:customStyle="1" w:styleId="NewsletterDate">
    <w:name w:val="Newsletter Date"/>
    <w:basedOn w:val="Normal"/>
    <w:rsid w:val="00060038"/>
    <w:rPr>
      <w:color w:val="3682A2"/>
      <w:sz w:val="22"/>
      <w:szCs w:val="22"/>
      <w:lang w:val="es-ES" w:bidi="es-ES"/>
    </w:rPr>
  </w:style>
  <w:style w:type="character" w:customStyle="1" w:styleId="EventsChar">
    <w:name w:val="Events Char"/>
    <w:basedOn w:val="TextoindependienteCar"/>
    <w:link w:val="Events"/>
    <w:locked/>
    <w:rsid w:val="00060038"/>
    <w:rPr>
      <w:rFonts w:ascii="Century Gothic" w:hAnsi="Century Gothic" w:cs="Century Gothic" w:hint="default"/>
      <w:b/>
      <w:bCs w:val="0"/>
      <w:sz w:val="17"/>
      <w:lang w:val="es-ES" w:eastAsia="es-ES" w:bidi="es-ES"/>
    </w:rPr>
  </w:style>
  <w:style w:type="paragraph" w:customStyle="1" w:styleId="Events">
    <w:name w:val="Events"/>
    <w:basedOn w:val="Textoindependiente"/>
    <w:link w:val="EventsChar"/>
    <w:rsid w:val="00060038"/>
    <w:rPr>
      <w:b/>
      <w:lang w:val="es-ES" w:bidi="es-ES"/>
    </w:rPr>
  </w:style>
  <w:style w:type="paragraph" w:customStyle="1" w:styleId="Space">
    <w:name w:val="Space"/>
    <w:basedOn w:val="Textoindependiente"/>
    <w:rsid w:val="00060038"/>
    <w:pPr>
      <w:spacing w:after="0" w:line="240" w:lineRule="auto"/>
    </w:pPr>
    <w:rPr>
      <w:sz w:val="12"/>
      <w:szCs w:val="12"/>
      <w:lang w:val="es-ES" w:bidi="es-ES"/>
    </w:rPr>
  </w:style>
  <w:style w:type="character" w:styleId="Nmerodepgina">
    <w:name w:val="page number"/>
    <w:rsid w:val="00060038"/>
    <w:rPr>
      <w:rFonts w:ascii="Century Gothic" w:hAnsi="Century Gothic" w:cs="Century Gothic" w:hint="default"/>
      <w:b/>
      <w:bCs w:val="0"/>
      <w:caps/>
      <w:strike w:val="0"/>
      <w:dstrike w:val="0"/>
      <w:color w:val="FFFFFF"/>
      <w:spacing w:val="0"/>
      <w:w w:val="100"/>
      <w:kern w:val="0"/>
      <w:position w:val="0"/>
      <w:sz w:val="18"/>
      <w:szCs w:val="18"/>
      <w:u w:val="none"/>
      <w:effect w:val="none"/>
      <w:vertAlign w:val="baseline"/>
    </w:rPr>
  </w:style>
  <w:style w:type="paragraph" w:styleId="Prrafodelista">
    <w:name w:val="List Paragraph"/>
    <w:basedOn w:val="Normal"/>
    <w:uiPriority w:val="34"/>
    <w:qFormat/>
    <w:rsid w:val="00EE0F22"/>
    <w:pPr>
      <w:spacing w:after="200" w:line="276" w:lineRule="auto"/>
      <w:ind w:left="720"/>
      <w:contextualSpacing/>
    </w:pPr>
    <w:rPr>
      <w:rFonts w:ascii="Calibri" w:eastAsia="Calibri" w:hAnsi="Calibri" w:cs="Times New Roman"/>
      <w:color w:val="auto"/>
      <w:sz w:val="22"/>
      <w:szCs w:val="22"/>
      <w:lang w:val="es-MX" w:eastAsia="en-US" w:bidi="ar-SA"/>
    </w:rPr>
  </w:style>
  <w:style w:type="character" w:customStyle="1" w:styleId="Ttulo1Car">
    <w:name w:val="Título 1 Car"/>
    <w:basedOn w:val="Fuentedeprrafopredeter"/>
    <w:link w:val="Ttulo1"/>
    <w:rsid w:val="00DF64E9"/>
    <w:rPr>
      <w:rFonts w:ascii="Century Gothic" w:hAnsi="Century Gothic" w:cs="Century Gothic"/>
      <w:b/>
      <w:color w:val="3682A2"/>
      <w:sz w:val="32"/>
      <w:szCs w:val="32"/>
      <w:lang w:val="en-US" w:bidi="hi-IN"/>
    </w:rPr>
  </w:style>
  <w:style w:type="table" w:styleId="Tablaconcuadrcula">
    <w:name w:val="Table Grid"/>
    <w:basedOn w:val="Tablanormal"/>
    <w:rsid w:val="00A20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1">
    <w:name w:val="Light List Accent 1"/>
    <w:basedOn w:val="Tablanormal"/>
    <w:uiPriority w:val="61"/>
    <w:rsid w:val="0012395A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Cuadrculaclara-nfasis5">
    <w:name w:val="Light Grid Accent 5"/>
    <w:basedOn w:val="Tablanormal"/>
    <w:uiPriority w:val="62"/>
    <w:rsid w:val="0012395A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Tabladecuadrcula4-nfasis5">
    <w:name w:val="Grid Table 4 Accent 5"/>
    <w:basedOn w:val="Tablanormal"/>
    <w:uiPriority w:val="49"/>
    <w:rsid w:val="00BF2FF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Hipervnculo">
    <w:name w:val="Hyperlink"/>
    <w:basedOn w:val="Fuentedeprrafopredeter"/>
    <w:uiPriority w:val="99"/>
    <w:semiHidden/>
    <w:unhideWhenUsed/>
    <w:rsid w:val="004A5655"/>
    <w:rPr>
      <w:color w:val="0000FF"/>
      <w:u w:val="single"/>
    </w:rPr>
  </w:style>
  <w:style w:type="character" w:styleId="Hipervnculovisitado">
    <w:name w:val="FollowedHyperlink"/>
    <w:basedOn w:val="Fuentedeprrafopredeter"/>
    <w:semiHidden/>
    <w:unhideWhenUsed/>
    <w:rsid w:val="004A5655"/>
    <w:rPr>
      <w:color w:val="800080" w:themeColor="followedHyperlink"/>
      <w:u w:val="single"/>
    </w:rPr>
  </w:style>
  <w:style w:type="table" w:styleId="Tabladecuadrcula2">
    <w:name w:val="Grid Table 2"/>
    <w:basedOn w:val="Tablanormal"/>
    <w:uiPriority w:val="47"/>
    <w:rsid w:val="00715BC4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715BC4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715BC4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715BC4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8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ardo\AppData\Roaming\Microsoft\Templates\Employee%20newsletter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4cdfd0b-f86c-4f08-9321-1bef3afb589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B4C2A24DE0484E89435B6C945FD505" ma:contentTypeVersion="3" ma:contentTypeDescription="Crear nuevo documento." ma:contentTypeScope="" ma:versionID="41ac8913fe6e1ceba29cc45c9617fadf">
  <xsd:schema xmlns:xsd="http://www.w3.org/2001/XMLSchema" xmlns:xs="http://www.w3.org/2001/XMLSchema" xmlns:p="http://schemas.microsoft.com/office/2006/metadata/properties" xmlns:ns2="74cdfd0b-f86c-4f08-9321-1bef3afb589a" targetNamespace="http://schemas.microsoft.com/office/2006/metadata/properties" ma:root="true" ma:fieldsID="f8bb963c72ab29b6e0aae4502043a739" ns2:_="">
    <xsd:import namespace="74cdfd0b-f86c-4f08-9321-1bef3afb58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dfd0b-f86c-4f08-9321-1bef3afb58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8D5E3B-8421-42C5-AD5E-983D86B818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241983-054D-40C5-A999-8A8D7870B379}">
  <ds:schemaRefs>
    <ds:schemaRef ds:uri="http://schemas.microsoft.com/office/2006/metadata/properties"/>
    <ds:schemaRef ds:uri="http://schemas.microsoft.com/office/infopath/2007/PartnerControls"/>
    <ds:schemaRef ds:uri="74cdfd0b-f86c-4f08-9321-1bef3afb589a"/>
  </ds:schemaRefs>
</ds:datastoreItem>
</file>

<file path=customXml/itemProps3.xml><?xml version="1.0" encoding="utf-8"?>
<ds:datastoreItem xmlns:ds="http://schemas.openxmlformats.org/officeDocument/2006/customXml" ds:itemID="{DBBD2C92-FAF9-4C77-B2EE-EAA27CF519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cdfd0b-f86c-4f08-9321-1bef3afb58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767DB2-E810-4F4F-8014-717C472B8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Employee newsletter.dot</Template>
  <TotalTime>29</TotalTime>
  <Pages>2</Pages>
  <Words>325</Words>
  <Characters>1788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eduardo</dc:creator>
  <cp:lastModifiedBy>Brandon Alvarez</cp:lastModifiedBy>
  <cp:revision>7</cp:revision>
  <cp:lastPrinted>2005-07-11T17:57:00Z</cp:lastPrinted>
  <dcterms:created xsi:type="dcterms:W3CDTF">2022-05-03T19:06:00Z</dcterms:created>
  <dcterms:modified xsi:type="dcterms:W3CDTF">2022-05-04T16:09:00Z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TC060889443082</vt:lpwstr>
  </property>
  <property fmtid="{D5CDD505-2E9C-101B-9397-08002B2CF9AE}" pid="3" name="ContentTypeId">
    <vt:lpwstr>0x01010096B4C2A24DE0484E89435B6C945FD505</vt:lpwstr>
  </property>
</Properties>
</file>